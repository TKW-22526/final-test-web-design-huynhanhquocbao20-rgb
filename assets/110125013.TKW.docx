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4EE53C" w14:textId="77777777" w:rsidR="00A705BC" w:rsidRPr="00181793" w:rsidRDefault="00A705BC" w:rsidP="00181793">
      <w:pPr>
        <w:jc w:val="center"/>
        <w:rPr>
          <w:sz w:val="30"/>
          <w:szCs w:val="30"/>
        </w:rPr>
      </w:pPr>
      <w:r w:rsidRPr="00181793">
        <w:rPr>
          <w:sz w:val="30"/>
          <w:szCs w:val="30"/>
        </w:rPr>
        <w:t>ĐẠI HỌC TRÀ VINH</w:t>
      </w:r>
    </w:p>
    <w:p w14:paraId="63BD14FF" w14:textId="77777777" w:rsidR="00A705BC" w:rsidRPr="00181793" w:rsidRDefault="00A705BC" w:rsidP="00181793">
      <w:pPr>
        <w:jc w:val="center"/>
        <w:rPr>
          <w:sz w:val="30"/>
          <w:szCs w:val="30"/>
        </w:rPr>
      </w:pPr>
      <w:r w:rsidRPr="00181793">
        <w:rPr>
          <w:sz w:val="30"/>
          <w:szCs w:val="30"/>
        </w:rPr>
        <w:t>TRƯỜNG KỸ THUẬT VÀ CÔNG NGHỆ</w:t>
      </w:r>
    </w:p>
    <w:p w14:paraId="67DB718C" w14:textId="77777777" w:rsidR="00A705BC" w:rsidRDefault="00A705BC" w:rsidP="00181793">
      <w:pPr>
        <w:jc w:val="center"/>
        <w:rPr>
          <w:b/>
          <w:sz w:val="30"/>
          <w:szCs w:val="30"/>
        </w:rPr>
      </w:pPr>
      <w:r w:rsidRPr="00AF30EA">
        <w:rPr>
          <w:b/>
          <w:sz w:val="30"/>
          <w:szCs w:val="30"/>
        </w:rPr>
        <w:t>KHOA CÔNG NGHỆ THÔNG TIN</w:t>
      </w:r>
    </w:p>
    <w:p w14:paraId="689FEBD0" w14:textId="77777777" w:rsidR="00397034" w:rsidRDefault="00397034" w:rsidP="00181793">
      <w:pPr>
        <w:jc w:val="center"/>
        <w:rPr>
          <w:b/>
          <w:sz w:val="30"/>
          <w:szCs w:val="30"/>
        </w:rPr>
      </w:pPr>
    </w:p>
    <w:p w14:paraId="5A26703D" w14:textId="77777777" w:rsidR="00DB2AD8" w:rsidRPr="00AF30EA" w:rsidRDefault="00DB2AD8" w:rsidP="00181793">
      <w:pPr>
        <w:jc w:val="center"/>
        <w:rPr>
          <w:b/>
          <w:sz w:val="30"/>
          <w:szCs w:val="30"/>
        </w:rPr>
      </w:pPr>
    </w:p>
    <w:p w14:paraId="0FACC0A9" w14:textId="77777777" w:rsidR="00A705BC" w:rsidRDefault="00AF30EA" w:rsidP="00181793">
      <w:pPr>
        <w:jc w:val="center"/>
      </w:pPr>
      <w:r>
        <w:rPr>
          <w:noProof/>
        </w:rPr>
        <w:drawing>
          <wp:inline distT="0" distB="0" distL="0" distR="0" wp14:anchorId="4C213937" wp14:editId="319CD390">
            <wp:extent cx="924560" cy="924560"/>
            <wp:effectExtent l="0" t="0" r="889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ogo%20TVU[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924560" cy="924560"/>
                    </a:xfrm>
                    <a:prstGeom prst="rect">
                      <a:avLst/>
                    </a:prstGeom>
                  </pic:spPr>
                </pic:pic>
              </a:graphicData>
            </a:graphic>
          </wp:inline>
        </w:drawing>
      </w:r>
    </w:p>
    <w:p w14:paraId="7167C778" w14:textId="77777777" w:rsidR="00DB2AD8" w:rsidRDefault="00DB2AD8" w:rsidP="00181793">
      <w:pPr>
        <w:jc w:val="center"/>
      </w:pPr>
    </w:p>
    <w:p w14:paraId="355C29A6" w14:textId="77777777" w:rsidR="00397034" w:rsidRDefault="00397034" w:rsidP="00181793">
      <w:pPr>
        <w:jc w:val="center"/>
      </w:pPr>
    </w:p>
    <w:p w14:paraId="2BB6A43E" w14:textId="77777777" w:rsidR="00A705BC" w:rsidRPr="00A675D2" w:rsidRDefault="00A705BC" w:rsidP="00181793">
      <w:pPr>
        <w:jc w:val="center"/>
        <w:rPr>
          <w:b/>
          <w:sz w:val="30"/>
          <w:szCs w:val="30"/>
        </w:rPr>
      </w:pPr>
      <w:r w:rsidRPr="00A675D2">
        <w:rPr>
          <w:b/>
          <w:sz w:val="30"/>
          <w:szCs w:val="30"/>
        </w:rPr>
        <w:t>ĐỒ ÁN MÔN HỌC</w:t>
      </w:r>
    </w:p>
    <w:p w14:paraId="18C79752" w14:textId="77777777" w:rsidR="00A705BC" w:rsidRDefault="00C77F74" w:rsidP="00181793">
      <w:pPr>
        <w:jc w:val="center"/>
        <w:rPr>
          <w:b/>
          <w:sz w:val="30"/>
          <w:szCs w:val="30"/>
        </w:rPr>
      </w:pPr>
      <w:r>
        <w:rPr>
          <w:b/>
          <w:sz w:val="30"/>
          <w:szCs w:val="30"/>
        </w:rPr>
        <w:t>THIẾT KẾ WEB</w:t>
      </w:r>
    </w:p>
    <w:p w14:paraId="3C04F27E" w14:textId="77777777" w:rsidR="00DB2AD8" w:rsidRDefault="00DB2AD8" w:rsidP="00181793">
      <w:pPr>
        <w:jc w:val="center"/>
        <w:rPr>
          <w:b/>
          <w:sz w:val="30"/>
          <w:szCs w:val="30"/>
        </w:rPr>
      </w:pPr>
    </w:p>
    <w:p w14:paraId="24D78D1D" w14:textId="77777777" w:rsidR="00DB2AD8" w:rsidRPr="00A675D2" w:rsidRDefault="00DB2AD8" w:rsidP="00181793">
      <w:pPr>
        <w:jc w:val="center"/>
        <w:rPr>
          <w:b/>
          <w:sz w:val="30"/>
          <w:szCs w:val="30"/>
        </w:rPr>
      </w:pPr>
    </w:p>
    <w:p w14:paraId="7C4D53FE" w14:textId="77777777" w:rsidR="00F55323" w:rsidRDefault="00F55323" w:rsidP="00181793">
      <w:pPr>
        <w:jc w:val="center"/>
        <w:rPr>
          <w:b/>
          <w:sz w:val="40"/>
          <w:szCs w:val="40"/>
        </w:rPr>
      </w:pPr>
      <w:r w:rsidRPr="00A675D2">
        <w:rPr>
          <w:b/>
          <w:sz w:val="40"/>
          <w:szCs w:val="40"/>
        </w:rPr>
        <w:t>TÊN ĐỀ TÀI NHẬP Ở ĐÂY, ĐỊNH DẠNG SIZE 18-20, IN ĐẬM, CHỮ IN HOA</w:t>
      </w:r>
    </w:p>
    <w:p w14:paraId="3D9C3BE6" w14:textId="77777777" w:rsidR="00DB2AD8" w:rsidRDefault="00DB2AD8" w:rsidP="00181793">
      <w:pPr>
        <w:jc w:val="center"/>
        <w:rPr>
          <w:b/>
          <w:sz w:val="40"/>
          <w:szCs w:val="40"/>
        </w:rPr>
      </w:pPr>
    </w:p>
    <w:p w14:paraId="2DB2AD83" w14:textId="77777777" w:rsidR="00DB2AD8" w:rsidRPr="00A675D2" w:rsidRDefault="00DB2AD8" w:rsidP="00181793">
      <w:pPr>
        <w:jc w:val="center"/>
        <w:rPr>
          <w:b/>
          <w:sz w:val="40"/>
          <w:szCs w:val="4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2"/>
        <w:gridCol w:w="4566"/>
      </w:tblGrid>
      <w:tr w:rsidR="00F55323" w:rsidRPr="00F50FA9" w14:paraId="2D5151F6" w14:textId="77777777" w:rsidTr="00F50FA9">
        <w:tc>
          <w:tcPr>
            <w:tcW w:w="2402" w:type="pct"/>
          </w:tcPr>
          <w:p w14:paraId="3AB754F4" w14:textId="77777777" w:rsidR="00F55323" w:rsidRPr="00F50FA9" w:rsidRDefault="00F55323" w:rsidP="00397034">
            <w:pPr>
              <w:spacing w:before="120" w:after="120" w:line="360" w:lineRule="auto"/>
              <w:rPr>
                <w:b/>
                <w:sz w:val="28"/>
                <w:szCs w:val="28"/>
              </w:rPr>
            </w:pPr>
            <w:r w:rsidRPr="00F50FA9">
              <w:rPr>
                <w:b/>
                <w:sz w:val="28"/>
                <w:szCs w:val="28"/>
              </w:rPr>
              <w:t>Người hướng dẫn:</w:t>
            </w:r>
          </w:p>
          <w:p w14:paraId="2642F0BB" w14:textId="77777777" w:rsidR="00F55323" w:rsidRPr="00F50FA9" w:rsidRDefault="005C722E" w:rsidP="00397034">
            <w:pPr>
              <w:spacing w:before="120" w:after="120" w:line="360" w:lineRule="auto"/>
              <w:ind w:left="432"/>
              <w:rPr>
                <w:sz w:val="28"/>
                <w:szCs w:val="28"/>
              </w:rPr>
            </w:pPr>
            <w:r w:rsidRPr="00F50FA9">
              <w:rPr>
                <w:sz w:val="28"/>
                <w:szCs w:val="28"/>
              </w:rPr>
              <w:t xml:space="preserve">Ths. </w:t>
            </w:r>
            <w:r w:rsidR="00E40233" w:rsidRPr="00F50FA9">
              <w:rPr>
                <w:sz w:val="28"/>
                <w:szCs w:val="28"/>
              </w:rPr>
              <w:t>Nguyễn Ngọc Đan Thanh</w:t>
            </w:r>
          </w:p>
        </w:tc>
        <w:tc>
          <w:tcPr>
            <w:tcW w:w="2598" w:type="pct"/>
          </w:tcPr>
          <w:p w14:paraId="7119F279" w14:textId="77777777" w:rsidR="00F55323" w:rsidRPr="00F50FA9" w:rsidRDefault="00E40233" w:rsidP="00397034">
            <w:pPr>
              <w:spacing w:before="120" w:after="120" w:line="360" w:lineRule="auto"/>
              <w:rPr>
                <w:b/>
                <w:sz w:val="28"/>
                <w:szCs w:val="28"/>
              </w:rPr>
            </w:pPr>
            <w:r w:rsidRPr="00F50FA9">
              <w:rPr>
                <w:b/>
                <w:sz w:val="28"/>
                <w:szCs w:val="28"/>
              </w:rPr>
              <w:t>Sinh viên thực hiện:</w:t>
            </w:r>
          </w:p>
          <w:p w14:paraId="0B78032C" w14:textId="77777777" w:rsidR="00E40233" w:rsidRPr="00FA7008" w:rsidRDefault="00E40233" w:rsidP="00FA7008">
            <w:pPr>
              <w:spacing w:before="120" w:after="120" w:line="360" w:lineRule="auto"/>
              <w:ind w:left="360"/>
              <w:rPr>
                <w:sz w:val="28"/>
                <w:szCs w:val="28"/>
              </w:rPr>
            </w:pPr>
            <w:r w:rsidRPr="00FA7008">
              <w:rPr>
                <w:sz w:val="28"/>
                <w:szCs w:val="28"/>
              </w:rPr>
              <w:t>Họ tên: Nguyễn Bình An</w:t>
            </w:r>
            <w:r w:rsidR="005C722E" w:rsidRPr="00FA7008">
              <w:rPr>
                <w:sz w:val="28"/>
                <w:szCs w:val="28"/>
              </w:rPr>
              <w:t xml:space="preserve"> Khuê</w:t>
            </w:r>
          </w:p>
          <w:p w14:paraId="161E622A" w14:textId="77777777" w:rsidR="00E40233" w:rsidRPr="00FA7008" w:rsidRDefault="00E40233" w:rsidP="00FA7008">
            <w:pPr>
              <w:spacing w:before="120" w:after="120" w:line="360" w:lineRule="auto"/>
              <w:ind w:left="360"/>
              <w:rPr>
                <w:sz w:val="28"/>
                <w:szCs w:val="28"/>
              </w:rPr>
            </w:pPr>
            <w:r w:rsidRPr="00FA7008">
              <w:rPr>
                <w:sz w:val="28"/>
                <w:szCs w:val="28"/>
              </w:rPr>
              <w:t>Mã số: 110425001</w:t>
            </w:r>
          </w:p>
          <w:p w14:paraId="26A89B0F" w14:textId="77777777" w:rsidR="00E40233" w:rsidRPr="00FA7008" w:rsidRDefault="00E40233" w:rsidP="00FA7008">
            <w:pPr>
              <w:spacing w:before="120" w:after="120" w:line="360" w:lineRule="auto"/>
              <w:ind w:left="360"/>
              <w:rPr>
                <w:sz w:val="28"/>
                <w:szCs w:val="28"/>
              </w:rPr>
            </w:pPr>
            <w:r w:rsidRPr="00FA7008">
              <w:rPr>
                <w:sz w:val="28"/>
                <w:szCs w:val="28"/>
              </w:rPr>
              <w:t>Mã lớp: DA25NNA</w:t>
            </w:r>
          </w:p>
        </w:tc>
      </w:tr>
    </w:tbl>
    <w:p w14:paraId="23C21719" w14:textId="77777777" w:rsidR="00F55323" w:rsidRDefault="00F55323"/>
    <w:p w14:paraId="67FCCD8E" w14:textId="77777777" w:rsidR="00DB2AD8" w:rsidRDefault="00DB2AD8" w:rsidP="00397034">
      <w:pPr>
        <w:jc w:val="center"/>
        <w:rPr>
          <w:b/>
          <w:sz w:val="30"/>
          <w:szCs w:val="30"/>
        </w:rPr>
      </w:pPr>
    </w:p>
    <w:p w14:paraId="6866B89E" w14:textId="77777777" w:rsidR="00DB2AD8" w:rsidRDefault="00DB2AD8" w:rsidP="00397034">
      <w:pPr>
        <w:jc w:val="center"/>
        <w:rPr>
          <w:b/>
          <w:sz w:val="30"/>
          <w:szCs w:val="30"/>
        </w:rPr>
      </w:pPr>
    </w:p>
    <w:p w14:paraId="47C58527" w14:textId="77777777" w:rsidR="00AE352B" w:rsidRPr="00DE6FBB" w:rsidRDefault="00AE352B" w:rsidP="00397034">
      <w:pPr>
        <w:jc w:val="center"/>
        <w:rPr>
          <w:b/>
          <w:sz w:val="28"/>
          <w:szCs w:val="28"/>
        </w:rPr>
      </w:pPr>
      <w:r w:rsidRPr="00DE6FBB">
        <w:rPr>
          <w:b/>
          <w:sz w:val="28"/>
          <w:szCs w:val="28"/>
        </w:rPr>
        <w:t>Vĩnh Long, tháng 6 năm 2026</w:t>
      </w:r>
    </w:p>
    <w:p w14:paraId="7F91F764" w14:textId="77777777" w:rsidR="00DB2AD8" w:rsidRPr="00181793" w:rsidRDefault="003B599F" w:rsidP="00DB2AD8">
      <w:pPr>
        <w:jc w:val="center"/>
        <w:rPr>
          <w:sz w:val="30"/>
          <w:szCs w:val="30"/>
        </w:rPr>
      </w:pPr>
      <w:r>
        <w:br w:type="page"/>
      </w:r>
      <w:r w:rsidR="00DB2AD8" w:rsidRPr="00181793">
        <w:rPr>
          <w:sz w:val="30"/>
          <w:szCs w:val="30"/>
        </w:rPr>
        <w:lastRenderedPageBreak/>
        <w:t>ĐẠI HỌC TRÀ VINH</w:t>
      </w:r>
    </w:p>
    <w:p w14:paraId="1DCCA972" w14:textId="77777777" w:rsidR="00DB2AD8" w:rsidRPr="00181793" w:rsidRDefault="00DB2AD8" w:rsidP="00DB2AD8">
      <w:pPr>
        <w:jc w:val="center"/>
        <w:rPr>
          <w:sz w:val="30"/>
          <w:szCs w:val="30"/>
        </w:rPr>
      </w:pPr>
      <w:r w:rsidRPr="00181793">
        <w:rPr>
          <w:sz w:val="30"/>
          <w:szCs w:val="30"/>
        </w:rPr>
        <w:t>TRƯỜNG KỸ THUẬT VÀ CÔNG NGHỆ</w:t>
      </w:r>
    </w:p>
    <w:p w14:paraId="4F8D4677" w14:textId="77777777" w:rsidR="00DB2AD8" w:rsidRDefault="00DB2AD8" w:rsidP="00DB2AD8">
      <w:pPr>
        <w:jc w:val="center"/>
        <w:rPr>
          <w:b/>
          <w:sz w:val="30"/>
          <w:szCs w:val="30"/>
        </w:rPr>
      </w:pPr>
      <w:r w:rsidRPr="00AF30EA">
        <w:rPr>
          <w:b/>
          <w:sz w:val="30"/>
          <w:szCs w:val="30"/>
        </w:rPr>
        <w:t>KHOA CÔNG NGHỆ THÔNG TIN</w:t>
      </w:r>
    </w:p>
    <w:p w14:paraId="79D52B14" w14:textId="77777777" w:rsidR="00DB2AD8" w:rsidRDefault="00DB2AD8" w:rsidP="00DB2AD8">
      <w:pPr>
        <w:jc w:val="center"/>
        <w:rPr>
          <w:b/>
          <w:sz w:val="30"/>
          <w:szCs w:val="30"/>
        </w:rPr>
      </w:pPr>
    </w:p>
    <w:p w14:paraId="01E29508" w14:textId="77777777" w:rsidR="00DB2AD8" w:rsidRPr="00AF30EA" w:rsidRDefault="00DB2AD8" w:rsidP="00DB2AD8">
      <w:pPr>
        <w:jc w:val="center"/>
        <w:rPr>
          <w:b/>
          <w:sz w:val="30"/>
          <w:szCs w:val="30"/>
        </w:rPr>
      </w:pPr>
    </w:p>
    <w:p w14:paraId="6C7C03A2" w14:textId="77777777" w:rsidR="00DB2AD8" w:rsidRDefault="00DB2AD8" w:rsidP="00DB2AD8">
      <w:pPr>
        <w:jc w:val="center"/>
      </w:pPr>
      <w:r>
        <w:rPr>
          <w:noProof/>
        </w:rPr>
        <w:drawing>
          <wp:inline distT="0" distB="0" distL="0" distR="0" wp14:anchorId="686D1A52" wp14:editId="3C97A1EB">
            <wp:extent cx="924560" cy="924560"/>
            <wp:effectExtent l="0" t="0" r="889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ogo%20TVU[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924560" cy="924560"/>
                    </a:xfrm>
                    <a:prstGeom prst="rect">
                      <a:avLst/>
                    </a:prstGeom>
                  </pic:spPr>
                </pic:pic>
              </a:graphicData>
            </a:graphic>
          </wp:inline>
        </w:drawing>
      </w:r>
    </w:p>
    <w:p w14:paraId="6CA452BD" w14:textId="77777777" w:rsidR="00DB2AD8" w:rsidRDefault="00DB2AD8" w:rsidP="00DB2AD8">
      <w:pPr>
        <w:jc w:val="center"/>
      </w:pPr>
    </w:p>
    <w:p w14:paraId="77071B5C" w14:textId="77777777" w:rsidR="00DB2AD8" w:rsidRDefault="00DB2AD8" w:rsidP="00DB2AD8">
      <w:pPr>
        <w:jc w:val="center"/>
      </w:pPr>
    </w:p>
    <w:p w14:paraId="66B19E9E" w14:textId="77777777" w:rsidR="00C50A2A" w:rsidRPr="00A675D2" w:rsidRDefault="00C50A2A" w:rsidP="00C50A2A">
      <w:pPr>
        <w:jc w:val="center"/>
        <w:rPr>
          <w:b/>
          <w:sz w:val="30"/>
          <w:szCs w:val="30"/>
        </w:rPr>
      </w:pPr>
      <w:r w:rsidRPr="00A675D2">
        <w:rPr>
          <w:b/>
          <w:sz w:val="30"/>
          <w:szCs w:val="30"/>
        </w:rPr>
        <w:t>ĐỒ ÁN MÔN HỌC</w:t>
      </w:r>
    </w:p>
    <w:p w14:paraId="471EF987" w14:textId="77777777" w:rsidR="00C50A2A" w:rsidRDefault="00C50A2A" w:rsidP="00C50A2A">
      <w:pPr>
        <w:jc w:val="center"/>
        <w:rPr>
          <w:b/>
          <w:sz w:val="30"/>
          <w:szCs w:val="30"/>
        </w:rPr>
      </w:pPr>
      <w:r>
        <w:rPr>
          <w:b/>
          <w:sz w:val="30"/>
          <w:szCs w:val="30"/>
        </w:rPr>
        <w:t>THIẾT KẾ WEB</w:t>
      </w:r>
    </w:p>
    <w:p w14:paraId="0A5779A0" w14:textId="77777777" w:rsidR="00DB2AD8" w:rsidRDefault="00DB2AD8" w:rsidP="00DB2AD8">
      <w:pPr>
        <w:jc w:val="center"/>
        <w:rPr>
          <w:b/>
          <w:sz w:val="30"/>
          <w:szCs w:val="30"/>
        </w:rPr>
      </w:pPr>
    </w:p>
    <w:p w14:paraId="58E1B0D6" w14:textId="77777777" w:rsidR="00DB2AD8" w:rsidRPr="00A675D2" w:rsidRDefault="00DB2AD8" w:rsidP="00DB2AD8">
      <w:pPr>
        <w:jc w:val="center"/>
        <w:rPr>
          <w:b/>
          <w:sz w:val="30"/>
          <w:szCs w:val="30"/>
        </w:rPr>
      </w:pPr>
    </w:p>
    <w:p w14:paraId="6549E70B" w14:textId="72043F0D" w:rsidR="00DB2AD8" w:rsidRDefault="001017B3" w:rsidP="00DB2AD8">
      <w:pPr>
        <w:jc w:val="center"/>
        <w:rPr>
          <w:b/>
          <w:sz w:val="40"/>
          <w:szCs w:val="40"/>
        </w:rPr>
      </w:pPr>
      <w:r>
        <w:rPr>
          <w:b/>
          <w:sz w:val="40"/>
          <w:szCs w:val="40"/>
        </w:rPr>
        <w:t>THIẾT KẾ WEBSITE BÁN SÁCH</w:t>
      </w:r>
    </w:p>
    <w:p w14:paraId="5F318103" w14:textId="77777777" w:rsidR="00C50A2A" w:rsidRDefault="00C50A2A" w:rsidP="00DB2AD8">
      <w:pPr>
        <w:jc w:val="center"/>
        <w:rPr>
          <w:b/>
          <w:sz w:val="40"/>
          <w:szCs w:val="40"/>
        </w:rPr>
      </w:pPr>
    </w:p>
    <w:p w14:paraId="092F3F23" w14:textId="77777777" w:rsidR="00C50A2A" w:rsidRDefault="00C50A2A" w:rsidP="00DB2AD8">
      <w:pPr>
        <w:jc w:val="center"/>
        <w:rPr>
          <w:b/>
          <w:sz w:val="40"/>
          <w:szCs w:val="4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2"/>
        <w:gridCol w:w="4566"/>
      </w:tblGrid>
      <w:tr w:rsidR="00C50A2A" w:rsidRPr="00F50FA9" w14:paraId="3816191D" w14:textId="77777777" w:rsidTr="00080838">
        <w:tc>
          <w:tcPr>
            <w:tcW w:w="2402" w:type="pct"/>
          </w:tcPr>
          <w:p w14:paraId="7495DC88" w14:textId="77777777" w:rsidR="00C50A2A" w:rsidRPr="00F50FA9" w:rsidRDefault="00C50A2A" w:rsidP="00080838">
            <w:pPr>
              <w:spacing w:before="120" w:after="120" w:line="360" w:lineRule="auto"/>
              <w:rPr>
                <w:b/>
                <w:sz w:val="28"/>
                <w:szCs w:val="28"/>
              </w:rPr>
            </w:pPr>
            <w:r w:rsidRPr="00F50FA9">
              <w:rPr>
                <w:b/>
                <w:sz w:val="28"/>
                <w:szCs w:val="28"/>
              </w:rPr>
              <w:t>Người hướng dẫn:</w:t>
            </w:r>
          </w:p>
          <w:p w14:paraId="343A3DCD" w14:textId="77777777" w:rsidR="00C50A2A" w:rsidRPr="00F50FA9" w:rsidRDefault="00C50A2A" w:rsidP="00080838">
            <w:pPr>
              <w:spacing w:before="120" w:after="120" w:line="360" w:lineRule="auto"/>
              <w:ind w:left="432"/>
              <w:rPr>
                <w:sz w:val="28"/>
                <w:szCs w:val="28"/>
              </w:rPr>
            </w:pPr>
            <w:r w:rsidRPr="00F50FA9">
              <w:rPr>
                <w:sz w:val="28"/>
                <w:szCs w:val="28"/>
              </w:rPr>
              <w:t>Ths. Nguyễn Ngọc Đan Thanh</w:t>
            </w:r>
          </w:p>
        </w:tc>
        <w:tc>
          <w:tcPr>
            <w:tcW w:w="2598" w:type="pct"/>
          </w:tcPr>
          <w:p w14:paraId="3961A6A2" w14:textId="77777777" w:rsidR="00C50A2A" w:rsidRPr="00F50FA9" w:rsidRDefault="00C50A2A" w:rsidP="00080838">
            <w:pPr>
              <w:spacing w:before="120" w:after="120" w:line="360" w:lineRule="auto"/>
              <w:rPr>
                <w:b/>
                <w:sz w:val="28"/>
                <w:szCs w:val="28"/>
              </w:rPr>
            </w:pPr>
            <w:r w:rsidRPr="00F50FA9">
              <w:rPr>
                <w:b/>
                <w:sz w:val="28"/>
                <w:szCs w:val="28"/>
              </w:rPr>
              <w:t>Sinh viên thực hiện:</w:t>
            </w:r>
          </w:p>
          <w:p w14:paraId="7242616D" w14:textId="3E2BC5D6" w:rsidR="00C50A2A" w:rsidRPr="00FA7008" w:rsidRDefault="00C50A2A" w:rsidP="00080838">
            <w:pPr>
              <w:spacing w:before="120" w:after="120" w:line="360" w:lineRule="auto"/>
              <w:ind w:left="360"/>
              <w:rPr>
                <w:sz w:val="28"/>
                <w:szCs w:val="28"/>
              </w:rPr>
            </w:pPr>
            <w:r w:rsidRPr="00FA7008">
              <w:rPr>
                <w:sz w:val="28"/>
                <w:szCs w:val="28"/>
              </w:rPr>
              <w:t xml:space="preserve">Họ tên: </w:t>
            </w:r>
            <w:r w:rsidR="001017B3">
              <w:rPr>
                <w:sz w:val="28"/>
                <w:szCs w:val="28"/>
              </w:rPr>
              <w:t>Huỳnh Anh Quốc Bảo</w:t>
            </w:r>
          </w:p>
          <w:p w14:paraId="77A084DC" w14:textId="68A38AA4" w:rsidR="00C50A2A" w:rsidRPr="00FA7008" w:rsidRDefault="00C50A2A" w:rsidP="00080838">
            <w:pPr>
              <w:spacing w:before="120" w:after="120" w:line="360" w:lineRule="auto"/>
              <w:ind w:left="360"/>
              <w:rPr>
                <w:sz w:val="28"/>
                <w:szCs w:val="28"/>
              </w:rPr>
            </w:pPr>
            <w:r w:rsidRPr="00FA7008">
              <w:rPr>
                <w:sz w:val="28"/>
                <w:szCs w:val="28"/>
              </w:rPr>
              <w:t>Mã số: 110</w:t>
            </w:r>
            <w:r w:rsidR="001017B3">
              <w:rPr>
                <w:sz w:val="28"/>
                <w:szCs w:val="28"/>
              </w:rPr>
              <w:t>125013</w:t>
            </w:r>
          </w:p>
          <w:p w14:paraId="6415EC46" w14:textId="37165A39" w:rsidR="00C50A2A" w:rsidRPr="00FA7008" w:rsidRDefault="00C50A2A" w:rsidP="00080838">
            <w:pPr>
              <w:spacing w:before="120" w:after="120" w:line="360" w:lineRule="auto"/>
              <w:ind w:left="360"/>
              <w:rPr>
                <w:sz w:val="28"/>
                <w:szCs w:val="28"/>
              </w:rPr>
            </w:pPr>
            <w:r w:rsidRPr="00FA7008">
              <w:rPr>
                <w:sz w:val="28"/>
                <w:szCs w:val="28"/>
              </w:rPr>
              <w:t>Mã lớp: DA25</w:t>
            </w:r>
            <w:r w:rsidR="001017B3">
              <w:rPr>
                <w:sz w:val="28"/>
                <w:szCs w:val="28"/>
              </w:rPr>
              <w:t>TTB</w:t>
            </w:r>
          </w:p>
        </w:tc>
      </w:tr>
    </w:tbl>
    <w:p w14:paraId="42CE45A7" w14:textId="77777777" w:rsidR="0005453D" w:rsidRDefault="0005453D" w:rsidP="0005453D"/>
    <w:p w14:paraId="7E52E285" w14:textId="77777777" w:rsidR="0005453D" w:rsidRDefault="0005453D" w:rsidP="0005453D">
      <w:pPr>
        <w:jc w:val="center"/>
        <w:rPr>
          <w:b/>
          <w:sz w:val="30"/>
          <w:szCs w:val="30"/>
        </w:rPr>
      </w:pPr>
    </w:p>
    <w:p w14:paraId="4CC8F3C3" w14:textId="77777777" w:rsidR="0005453D" w:rsidRDefault="0005453D" w:rsidP="0005453D">
      <w:pPr>
        <w:jc w:val="center"/>
        <w:rPr>
          <w:b/>
          <w:sz w:val="30"/>
          <w:szCs w:val="30"/>
        </w:rPr>
      </w:pPr>
    </w:p>
    <w:p w14:paraId="543C6BF6" w14:textId="77777777" w:rsidR="00314527" w:rsidRPr="00DE6FBB" w:rsidRDefault="0005453D" w:rsidP="0005453D">
      <w:pPr>
        <w:jc w:val="center"/>
        <w:rPr>
          <w:sz w:val="28"/>
          <w:szCs w:val="28"/>
        </w:rPr>
      </w:pPr>
      <w:r w:rsidRPr="00DE6FBB">
        <w:rPr>
          <w:b/>
          <w:sz w:val="28"/>
          <w:szCs w:val="28"/>
        </w:rPr>
        <w:t>Vĩnh Long, tháng 6 năm 2026</w:t>
      </w:r>
    </w:p>
    <w:p w14:paraId="2D069A54" w14:textId="77777777" w:rsidR="00574222" w:rsidRDefault="00574222">
      <w:pPr>
        <w:sectPr w:rsidR="00574222" w:rsidSect="00FA7008">
          <w:pgSz w:w="11907" w:h="16840" w:code="9"/>
          <w:pgMar w:top="1134" w:right="1134" w:bottom="1134" w:left="1985" w:header="680" w:footer="680" w:gutter="0"/>
          <w:pgBorders w:display="firstPage">
            <w:top w:val="twistedLines1" w:sz="18" w:space="4" w:color="auto"/>
            <w:left w:val="twistedLines1" w:sz="18" w:space="4" w:color="auto"/>
            <w:bottom w:val="twistedLines1" w:sz="18" w:space="4" w:color="auto"/>
            <w:right w:val="twistedLines1" w:sz="18" w:space="4" w:color="auto"/>
          </w:pgBorders>
          <w:cols w:space="720"/>
          <w:docGrid w:linePitch="381"/>
        </w:sectPr>
      </w:pPr>
    </w:p>
    <w:p w14:paraId="715B59CF" w14:textId="77777777" w:rsidR="00314527" w:rsidRDefault="00314527" w:rsidP="002D6E1C">
      <w:pPr>
        <w:pStyle w:val="DEMUC"/>
      </w:pPr>
      <w:r>
        <w:lastRenderedPageBreak/>
        <w:t>Lời cảm ơn</w:t>
      </w:r>
    </w:p>
    <w:p w14:paraId="2F8301F2" w14:textId="54E2064D" w:rsidR="001017B3" w:rsidRPr="001017B3" w:rsidRDefault="001017B3" w:rsidP="003404B9">
      <w:pPr>
        <w:pStyle w:val="noidung"/>
      </w:pPr>
      <w:r w:rsidRPr="001017B3">
        <w:t xml:space="preserve">Trong suốt quá trình học tập và thực hiện đề tài, em đã nhận được sự hướng dẫn tận tình của </w:t>
      </w:r>
      <w:r w:rsidR="003404B9">
        <w:t xml:space="preserve">thầy </w:t>
      </w:r>
      <w:r w:rsidRPr="001017B3">
        <w:t>cô trong khoa cũng như sự hỗ trợ, động viên từ bạn bè và người thân. Đây là nguồn động lực rất lớn giúp em có thể hoàn thành báo cáo này đúng tiến độ và đúng yêu cầu đề ra.</w:t>
      </w:r>
    </w:p>
    <w:p w14:paraId="4FEE8039" w14:textId="08BD43D5" w:rsidR="001017B3" w:rsidRPr="001017B3" w:rsidRDefault="001017B3" w:rsidP="003404B9">
      <w:pPr>
        <w:pStyle w:val="noidung"/>
      </w:pPr>
      <w:r w:rsidRPr="001017B3">
        <w:t>Trước hết, em xin chân thành cảm ơn cô</w:t>
      </w:r>
      <w:r w:rsidRPr="001017B3">
        <w:t xml:space="preserve"> </w:t>
      </w:r>
      <w:r w:rsidRPr="001017B3">
        <w:t>Nguyễn Ngọc Đan Thanh đã tận tâm truyền đạt kiến thức, kỹ năng và kinh nghiệm thực tiễn trong quá trình học tập. Những kiến thức đó là nền tảng quan trọng để em có thể vận dụng vào việc xây dựng và phân tích đề tài website bán sách.</w:t>
      </w:r>
    </w:p>
    <w:p w14:paraId="75C69D6D" w14:textId="782D31F2" w:rsidR="001017B3" w:rsidRPr="001017B3" w:rsidRDefault="001017B3" w:rsidP="003404B9">
      <w:pPr>
        <w:pStyle w:val="noidung"/>
      </w:pPr>
      <w:r w:rsidRPr="001017B3">
        <w:t xml:space="preserve">Do kiến thức và kinh nghiệm thực tế của em còn hạn chế nên trong báo cáo chắc chắn không tránh khỏi những thiếu sót. Em rất mong nhận được sự góp ý </w:t>
      </w:r>
      <w:r w:rsidR="003404B9">
        <w:t xml:space="preserve">từ </w:t>
      </w:r>
      <w:r w:rsidRPr="001017B3">
        <w:t>cô để báo cáo được hoàn thiện hơn.</w:t>
      </w:r>
    </w:p>
    <w:p w14:paraId="5F92482C" w14:textId="77777777" w:rsidR="001017B3" w:rsidRPr="001017B3" w:rsidRDefault="001017B3" w:rsidP="003404B9">
      <w:pPr>
        <w:pStyle w:val="noidung"/>
        <w:ind w:left="2160" w:firstLine="720"/>
      </w:pPr>
      <w:r w:rsidRPr="001017B3">
        <w:t>Em xin chân thành cảm ơn.</w:t>
      </w:r>
    </w:p>
    <w:p w14:paraId="5BBBCDC9" w14:textId="77777777" w:rsidR="000B3C8E" w:rsidRDefault="000B3C8E" w:rsidP="000B3C8E">
      <w:pPr>
        <w:pStyle w:val="noidung"/>
      </w:pPr>
    </w:p>
    <w:p w14:paraId="4ED28843" w14:textId="77777777" w:rsidR="000B3C8E" w:rsidRDefault="000B3C8E" w:rsidP="000B3C8E">
      <w:pPr>
        <w:pStyle w:val="noidung"/>
      </w:pPr>
    </w:p>
    <w:p w14:paraId="7DC24FEC" w14:textId="77777777" w:rsidR="000B3C8E" w:rsidRDefault="000B3C8E" w:rsidP="000B3C8E">
      <w:pPr>
        <w:pStyle w:val="noidung"/>
      </w:pPr>
    </w:p>
    <w:p w14:paraId="22810BEB" w14:textId="77777777" w:rsidR="000B3C8E" w:rsidRPr="000B3C8E" w:rsidRDefault="000B3C8E" w:rsidP="000B3C8E">
      <w:pPr>
        <w:pStyle w:val="noidung"/>
        <w:ind w:left="5103"/>
        <w:jc w:val="center"/>
        <w:rPr>
          <w:b/>
        </w:rPr>
      </w:pPr>
      <w:r w:rsidRPr="000B3C8E">
        <w:rPr>
          <w:b/>
        </w:rPr>
        <w:t>Sinh viên thực hiện</w:t>
      </w:r>
    </w:p>
    <w:p w14:paraId="4BB30186" w14:textId="2A54864F" w:rsidR="000B3C8E" w:rsidRDefault="001017B3" w:rsidP="000B3C8E">
      <w:pPr>
        <w:pStyle w:val="noidung"/>
        <w:ind w:left="5103"/>
        <w:jc w:val="center"/>
      </w:pPr>
      <w:r>
        <w:t>Huỳnh Anh Quốc Bảo</w:t>
      </w:r>
    </w:p>
    <w:p w14:paraId="2D4E52A3" w14:textId="77777777" w:rsidR="000B3C8E" w:rsidRDefault="000B3C8E" w:rsidP="000B3C8E">
      <w:pPr>
        <w:pStyle w:val="noidung"/>
        <w:ind w:left="5103"/>
        <w:jc w:val="center"/>
      </w:pPr>
    </w:p>
    <w:p w14:paraId="30C512B4" w14:textId="77777777" w:rsidR="000B3C8E" w:rsidRDefault="000B3C8E" w:rsidP="000B3C8E">
      <w:pPr>
        <w:pStyle w:val="noidung"/>
        <w:ind w:left="5103"/>
        <w:jc w:val="center"/>
      </w:pPr>
      <w:r>
        <w:t>Ghi họ tên của mình</w:t>
      </w:r>
      <w:r>
        <w:br w:type="page"/>
      </w:r>
    </w:p>
    <w:p w14:paraId="136B54EA" w14:textId="77777777" w:rsidR="00314527" w:rsidRDefault="00314527" w:rsidP="002D6E1C">
      <w:pPr>
        <w:pStyle w:val="DEMUC"/>
      </w:pPr>
      <w:r>
        <w:lastRenderedPageBreak/>
        <w:t>Mục lục</w:t>
      </w:r>
    </w:p>
    <w:p w14:paraId="17A56077" w14:textId="77777777" w:rsidR="00A6023F" w:rsidRDefault="00084BF4">
      <w:pPr>
        <w:pStyle w:val="TOC1"/>
        <w:tabs>
          <w:tab w:val="right" w:leader="dot" w:pos="8778"/>
        </w:tabs>
        <w:rPr>
          <w:rFonts w:asciiTheme="minorHAnsi" w:eastAsiaTheme="minorEastAsia" w:hAnsiTheme="minorHAnsi"/>
          <w:noProof/>
          <w:sz w:val="22"/>
        </w:rPr>
      </w:pPr>
      <w:r>
        <w:fldChar w:fldCharType="begin"/>
      </w:r>
      <w:r>
        <w:instrText xml:space="preserve"> TOC \o "1-4" \h \z \u </w:instrText>
      </w:r>
      <w:r>
        <w:fldChar w:fldCharType="separate"/>
      </w:r>
      <w:hyperlink w:anchor="_Toc230160097" w:history="1">
        <w:r w:rsidR="00A6023F" w:rsidRPr="00B8543E">
          <w:rPr>
            <w:rStyle w:val="Hyperlink"/>
            <w:noProof/>
          </w:rPr>
          <w:t>CHƯƠNG 1. Tổng quan nghiên cứu</w:t>
        </w:r>
        <w:r w:rsidR="00A6023F">
          <w:rPr>
            <w:noProof/>
            <w:webHidden/>
          </w:rPr>
          <w:tab/>
        </w:r>
        <w:r w:rsidR="00A6023F">
          <w:rPr>
            <w:noProof/>
            <w:webHidden/>
          </w:rPr>
          <w:fldChar w:fldCharType="begin"/>
        </w:r>
        <w:r w:rsidR="00A6023F">
          <w:rPr>
            <w:noProof/>
            <w:webHidden/>
          </w:rPr>
          <w:instrText xml:space="preserve"> PAGEREF _Toc230160097 \h </w:instrText>
        </w:r>
        <w:r w:rsidR="00A6023F">
          <w:rPr>
            <w:noProof/>
            <w:webHidden/>
          </w:rPr>
        </w:r>
        <w:r w:rsidR="00A6023F">
          <w:rPr>
            <w:noProof/>
            <w:webHidden/>
          </w:rPr>
          <w:fldChar w:fldCharType="separate"/>
        </w:r>
        <w:r w:rsidR="00A6023F">
          <w:rPr>
            <w:noProof/>
            <w:webHidden/>
          </w:rPr>
          <w:t>1</w:t>
        </w:r>
        <w:r w:rsidR="00A6023F">
          <w:rPr>
            <w:noProof/>
            <w:webHidden/>
          </w:rPr>
          <w:fldChar w:fldCharType="end"/>
        </w:r>
      </w:hyperlink>
    </w:p>
    <w:p w14:paraId="3E726556" w14:textId="77777777" w:rsidR="00A6023F" w:rsidRDefault="006F243F">
      <w:pPr>
        <w:pStyle w:val="TOC2"/>
        <w:tabs>
          <w:tab w:val="right" w:leader="dot" w:pos="8778"/>
        </w:tabs>
        <w:rPr>
          <w:rFonts w:asciiTheme="minorHAnsi" w:eastAsiaTheme="minorEastAsia" w:hAnsiTheme="minorHAnsi"/>
          <w:noProof/>
          <w:sz w:val="22"/>
        </w:rPr>
      </w:pPr>
      <w:hyperlink w:anchor="_Toc230160098" w:history="1">
        <w:r w:rsidR="00A6023F" w:rsidRPr="00B8543E">
          <w:rPr>
            <w:rStyle w:val="Hyperlink"/>
            <w:noProof/>
          </w:rPr>
          <w:t>1.1 Đặt vấn đề</w:t>
        </w:r>
        <w:r w:rsidR="00A6023F">
          <w:rPr>
            <w:noProof/>
            <w:webHidden/>
          </w:rPr>
          <w:tab/>
        </w:r>
        <w:r w:rsidR="00A6023F">
          <w:rPr>
            <w:noProof/>
            <w:webHidden/>
          </w:rPr>
          <w:fldChar w:fldCharType="begin"/>
        </w:r>
        <w:r w:rsidR="00A6023F">
          <w:rPr>
            <w:noProof/>
            <w:webHidden/>
          </w:rPr>
          <w:instrText xml:space="preserve"> PAGEREF _Toc230160098 \h </w:instrText>
        </w:r>
        <w:r w:rsidR="00A6023F">
          <w:rPr>
            <w:noProof/>
            <w:webHidden/>
          </w:rPr>
        </w:r>
        <w:r w:rsidR="00A6023F">
          <w:rPr>
            <w:noProof/>
            <w:webHidden/>
          </w:rPr>
          <w:fldChar w:fldCharType="separate"/>
        </w:r>
        <w:r w:rsidR="00A6023F">
          <w:rPr>
            <w:noProof/>
            <w:webHidden/>
          </w:rPr>
          <w:t>1</w:t>
        </w:r>
        <w:r w:rsidR="00A6023F">
          <w:rPr>
            <w:noProof/>
            <w:webHidden/>
          </w:rPr>
          <w:fldChar w:fldCharType="end"/>
        </w:r>
      </w:hyperlink>
    </w:p>
    <w:p w14:paraId="45A65F3F" w14:textId="77777777" w:rsidR="00A6023F" w:rsidRDefault="006F243F">
      <w:pPr>
        <w:pStyle w:val="TOC2"/>
        <w:tabs>
          <w:tab w:val="right" w:leader="dot" w:pos="8778"/>
        </w:tabs>
        <w:rPr>
          <w:rFonts w:asciiTheme="minorHAnsi" w:eastAsiaTheme="minorEastAsia" w:hAnsiTheme="minorHAnsi"/>
          <w:noProof/>
          <w:sz w:val="22"/>
        </w:rPr>
      </w:pPr>
      <w:hyperlink w:anchor="_Toc230160099" w:history="1">
        <w:r w:rsidR="00A6023F" w:rsidRPr="00B8543E">
          <w:rPr>
            <w:rStyle w:val="Hyperlink"/>
            <w:noProof/>
          </w:rPr>
          <w:t>1.2 Mục tiêu nghiên cứu</w:t>
        </w:r>
        <w:r w:rsidR="00A6023F">
          <w:rPr>
            <w:noProof/>
            <w:webHidden/>
          </w:rPr>
          <w:tab/>
        </w:r>
        <w:r w:rsidR="00A6023F">
          <w:rPr>
            <w:noProof/>
            <w:webHidden/>
          </w:rPr>
          <w:fldChar w:fldCharType="begin"/>
        </w:r>
        <w:r w:rsidR="00A6023F">
          <w:rPr>
            <w:noProof/>
            <w:webHidden/>
          </w:rPr>
          <w:instrText xml:space="preserve"> PAGEREF _Toc230160099 \h </w:instrText>
        </w:r>
        <w:r w:rsidR="00A6023F">
          <w:rPr>
            <w:noProof/>
            <w:webHidden/>
          </w:rPr>
        </w:r>
        <w:r w:rsidR="00A6023F">
          <w:rPr>
            <w:noProof/>
            <w:webHidden/>
          </w:rPr>
          <w:fldChar w:fldCharType="separate"/>
        </w:r>
        <w:r w:rsidR="00A6023F">
          <w:rPr>
            <w:noProof/>
            <w:webHidden/>
          </w:rPr>
          <w:t>1</w:t>
        </w:r>
        <w:r w:rsidR="00A6023F">
          <w:rPr>
            <w:noProof/>
            <w:webHidden/>
          </w:rPr>
          <w:fldChar w:fldCharType="end"/>
        </w:r>
      </w:hyperlink>
    </w:p>
    <w:p w14:paraId="1AA0C6E9" w14:textId="77777777" w:rsidR="00A6023F" w:rsidRDefault="006F243F">
      <w:pPr>
        <w:pStyle w:val="TOC2"/>
        <w:tabs>
          <w:tab w:val="right" w:leader="dot" w:pos="8778"/>
        </w:tabs>
        <w:rPr>
          <w:rFonts w:asciiTheme="minorHAnsi" w:eastAsiaTheme="minorEastAsia" w:hAnsiTheme="minorHAnsi"/>
          <w:noProof/>
          <w:sz w:val="22"/>
        </w:rPr>
      </w:pPr>
      <w:hyperlink w:anchor="_Toc230160100" w:history="1">
        <w:r w:rsidR="00A6023F" w:rsidRPr="00B8543E">
          <w:rPr>
            <w:rStyle w:val="Hyperlink"/>
            <w:noProof/>
          </w:rPr>
          <w:t>1.3 Phương pháp nghiên cứu</w:t>
        </w:r>
        <w:r w:rsidR="00A6023F">
          <w:rPr>
            <w:noProof/>
            <w:webHidden/>
          </w:rPr>
          <w:tab/>
        </w:r>
        <w:r w:rsidR="00A6023F">
          <w:rPr>
            <w:noProof/>
            <w:webHidden/>
          </w:rPr>
          <w:fldChar w:fldCharType="begin"/>
        </w:r>
        <w:r w:rsidR="00A6023F">
          <w:rPr>
            <w:noProof/>
            <w:webHidden/>
          </w:rPr>
          <w:instrText xml:space="preserve"> PAGEREF _Toc230160100 \h </w:instrText>
        </w:r>
        <w:r w:rsidR="00A6023F">
          <w:rPr>
            <w:noProof/>
            <w:webHidden/>
          </w:rPr>
        </w:r>
        <w:r w:rsidR="00A6023F">
          <w:rPr>
            <w:noProof/>
            <w:webHidden/>
          </w:rPr>
          <w:fldChar w:fldCharType="separate"/>
        </w:r>
        <w:r w:rsidR="00A6023F">
          <w:rPr>
            <w:noProof/>
            <w:webHidden/>
          </w:rPr>
          <w:t>1</w:t>
        </w:r>
        <w:r w:rsidR="00A6023F">
          <w:rPr>
            <w:noProof/>
            <w:webHidden/>
          </w:rPr>
          <w:fldChar w:fldCharType="end"/>
        </w:r>
      </w:hyperlink>
    </w:p>
    <w:p w14:paraId="24FB9603" w14:textId="77777777" w:rsidR="00A6023F" w:rsidRDefault="006F243F">
      <w:pPr>
        <w:pStyle w:val="TOC2"/>
        <w:tabs>
          <w:tab w:val="right" w:leader="dot" w:pos="8778"/>
        </w:tabs>
        <w:rPr>
          <w:rFonts w:asciiTheme="minorHAnsi" w:eastAsiaTheme="minorEastAsia" w:hAnsiTheme="minorHAnsi"/>
          <w:noProof/>
          <w:sz w:val="22"/>
        </w:rPr>
      </w:pPr>
      <w:hyperlink w:anchor="_Toc230160101" w:history="1">
        <w:r w:rsidR="00A6023F" w:rsidRPr="00B8543E">
          <w:rPr>
            <w:rStyle w:val="Hyperlink"/>
            <w:noProof/>
          </w:rPr>
          <w:t>1.4 Đối tượng nghiên cứu</w:t>
        </w:r>
        <w:r w:rsidR="00A6023F">
          <w:rPr>
            <w:noProof/>
            <w:webHidden/>
          </w:rPr>
          <w:tab/>
        </w:r>
        <w:r w:rsidR="00A6023F">
          <w:rPr>
            <w:noProof/>
            <w:webHidden/>
          </w:rPr>
          <w:fldChar w:fldCharType="begin"/>
        </w:r>
        <w:r w:rsidR="00A6023F">
          <w:rPr>
            <w:noProof/>
            <w:webHidden/>
          </w:rPr>
          <w:instrText xml:space="preserve"> PAGEREF _Toc230160101 \h </w:instrText>
        </w:r>
        <w:r w:rsidR="00A6023F">
          <w:rPr>
            <w:noProof/>
            <w:webHidden/>
          </w:rPr>
        </w:r>
        <w:r w:rsidR="00A6023F">
          <w:rPr>
            <w:noProof/>
            <w:webHidden/>
          </w:rPr>
          <w:fldChar w:fldCharType="separate"/>
        </w:r>
        <w:r w:rsidR="00A6023F">
          <w:rPr>
            <w:noProof/>
            <w:webHidden/>
          </w:rPr>
          <w:t>1</w:t>
        </w:r>
        <w:r w:rsidR="00A6023F">
          <w:rPr>
            <w:noProof/>
            <w:webHidden/>
          </w:rPr>
          <w:fldChar w:fldCharType="end"/>
        </w:r>
      </w:hyperlink>
    </w:p>
    <w:p w14:paraId="62B6C1DC" w14:textId="77777777" w:rsidR="00A6023F" w:rsidRDefault="006F243F">
      <w:pPr>
        <w:pStyle w:val="TOC1"/>
        <w:tabs>
          <w:tab w:val="right" w:leader="dot" w:pos="8778"/>
        </w:tabs>
        <w:rPr>
          <w:rFonts w:asciiTheme="minorHAnsi" w:eastAsiaTheme="minorEastAsia" w:hAnsiTheme="minorHAnsi"/>
          <w:noProof/>
          <w:sz w:val="22"/>
        </w:rPr>
      </w:pPr>
      <w:hyperlink w:anchor="_Toc230160102" w:history="1">
        <w:r w:rsidR="00A6023F" w:rsidRPr="00B8543E">
          <w:rPr>
            <w:rStyle w:val="Hyperlink"/>
            <w:noProof/>
          </w:rPr>
          <w:t>CHƯƠNG 2. Cơ sở lý thuyết</w:t>
        </w:r>
        <w:r w:rsidR="00A6023F">
          <w:rPr>
            <w:noProof/>
            <w:webHidden/>
          </w:rPr>
          <w:tab/>
        </w:r>
        <w:r w:rsidR="00A6023F">
          <w:rPr>
            <w:noProof/>
            <w:webHidden/>
          </w:rPr>
          <w:fldChar w:fldCharType="begin"/>
        </w:r>
        <w:r w:rsidR="00A6023F">
          <w:rPr>
            <w:noProof/>
            <w:webHidden/>
          </w:rPr>
          <w:instrText xml:space="preserve"> PAGEREF _Toc230160102 \h </w:instrText>
        </w:r>
        <w:r w:rsidR="00A6023F">
          <w:rPr>
            <w:noProof/>
            <w:webHidden/>
          </w:rPr>
        </w:r>
        <w:r w:rsidR="00A6023F">
          <w:rPr>
            <w:noProof/>
            <w:webHidden/>
          </w:rPr>
          <w:fldChar w:fldCharType="separate"/>
        </w:r>
        <w:r w:rsidR="00A6023F">
          <w:rPr>
            <w:noProof/>
            <w:webHidden/>
          </w:rPr>
          <w:t>2</w:t>
        </w:r>
        <w:r w:rsidR="00A6023F">
          <w:rPr>
            <w:noProof/>
            <w:webHidden/>
          </w:rPr>
          <w:fldChar w:fldCharType="end"/>
        </w:r>
      </w:hyperlink>
    </w:p>
    <w:p w14:paraId="18380DC9" w14:textId="77777777" w:rsidR="00A6023F" w:rsidRDefault="006F243F">
      <w:pPr>
        <w:pStyle w:val="TOC2"/>
        <w:tabs>
          <w:tab w:val="right" w:leader="dot" w:pos="8778"/>
        </w:tabs>
        <w:rPr>
          <w:rFonts w:asciiTheme="minorHAnsi" w:eastAsiaTheme="minorEastAsia" w:hAnsiTheme="minorHAnsi"/>
          <w:noProof/>
          <w:sz w:val="22"/>
        </w:rPr>
      </w:pPr>
      <w:hyperlink w:anchor="_Toc230160103" w:history="1">
        <w:r w:rsidR="00A6023F" w:rsidRPr="00B8543E">
          <w:rPr>
            <w:rStyle w:val="Hyperlink"/>
            <w:noProof/>
          </w:rPr>
          <w:t>2.1 Tiêu đề mục 2.1</w:t>
        </w:r>
        <w:r w:rsidR="00A6023F">
          <w:rPr>
            <w:noProof/>
            <w:webHidden/>
          </w:rPr>
          <w:tab/>
        </w:r>
        <w:r w:rsidR="00A6023F">
          <w:rPr>
            <w:noProof/>
            <w:webHidden/>
          </w:rPr>
          <w:fldChar w:fldCharType="begin"/>
        </w:r>
        <w:r w:rsidR="00A6023F">
          <w:rPr>
            <w:noProof/>
            <w:webHidden/>
          </w:rPr>
          <w:instrText xml:space="preserve"> PAGEREF _Toc230160103 \h </w:instrText>
        </w:r>
        <w:r w:rsidR="00A6023F">
          <w:rPr>
            <w:noProof/>
            <w:webHidden/>
          </w:rPr>
        </w:r>
        <w:r w:rsidR="00A6023F">
          <w:rPr>
            <w:noProof/>
            <w:webHidden/>
          </w:rPr>
          <w:fldChar w:fldCharType="separate"/>
        </w:r>
        <w:r w:rsidR="00A6023F">
          <w:rPr>
            <w:noProof/>
            <w:webHidden/>
          </w:rPr>
          <w:t>2</w:t>
        </w:r>
        <w:r w:rsidR="00A6023F">
          <w:rPr>
            <w:noProof/>
            <w:webHidden/>
          </w:rPr>
          <w:fldChar w:fldCharType="end"/>
        </w:r>
      </w:hyperlink>
    </w:p>
    <w:p w14:paraId="39758AF9" w14:textId="77777777" w:rsidR="00A6023F" w:rsidRDefault="006F243F">
      <w:pPr>
        <w:pStyle w:val="TOC2"/>
        <w:tabs>
          <w:tab w:val="right" w:leader="dot" w:pos="8778"/>
        </w:tabs>
        <w:rPr>
          <w:rFonts w:asciiTheme="minorHAnsi" w:eastAsiaTheme="minorEastAsia" w:hAnsiTheme="minorHAnsi"/>
          <w:noProof/>
          <w:sz w:val="22"/>
        </w:rPr>
      </w:pPr>
      <w:hyperlink w:anchor="_Toc230160104" w:history="1">
        <w:r w:rsidR="00A6023F" w:rsidRPr="00B8543E">
          <w:rPr>
            <w:rStyle w:val="Hyperlink"/>
            <w:noProof/>
          </w:rPr>
          <w:t>2.2 Tiêu đề mục 2.2</w:t>
        </w:r>
        <w:r w:rsidR="00A6023F">
          <w:rPr>
            <w:noProof/>
            <w:webHidden/>
          </w:rPr>
          <w:tab/>
        </w:r>
        <w:r w:rsidR="00A6023F">
          <w:rPr>
            <w:noProof/>
            <w:webHidden/>
          </w:rPr>
          <w:fldChar w:fldCharType="begin"/>
        </w:r>
        <w:r w:rsidR="00A6023F">
          <w:rPr>
            <w:noProof/>
            <w:webHidden/>
          </w:rPr>
          <w:instrText xml:space="preserve"> PAGEREF _Toc230160104 \h </w:instrText>
        </w:r>
        <w:r w:rsidR="00A6023F">
          <w:rPr>
            <w:noProof/>
            <w:webHidden/>
          </w:rPr>
        </w:r>
        <w:r w:rsidR="00A6023F">
          <w:rPr>
            <w:noProof/>
            <w:webHidden/>
          </w:rPr>
          <w:fldChar w:fldCharType="separate"/>
        </w:r>
        <w:r w:rsidR="00A6023F">
          <w:rPr>
            <w:noProof/>
            <w:webHidden/>
          </w:rPr>
          <w:t>2</w:t>
        </w:r>
        <w:r w:rsidR="00A6023F">
          <w:rPr>
            <w:noProof/>
            <w:webHidden/>
          </w:rPr>
          <w:fldChar w:fldCharType="end"/>
        </w:r>
      </w:hyperlink>
    </w:p>
    <w:p w14:paraId="6D6139B6" w14:textId="77777777" w:rsidR="00A6023F" w:rsidRDefault="006F243F">
      <w:pPr>
        <w:pStyle w:val="TOC3"/>
        <w:tabs>
          <w:tab w:val="right" w:leader="dot" w:pos="8778"/>
        </w:tabs>
        <w:rPr>
          <w:rFonts w:asciiTheme="minorHAnsi" w:eastAsiaTheme="minorEastAsia" w:hAnsiTheme="minorHAnsi"/>
          <w:noProof/>
          <w:sz w:val="22"/>
        </w:rPr>
      </w:pPr>
      <w:hyperlink w:anchor="_Toc230160105" w:history="1">
        <w:r w:rsidR="00A6023F" w:rsidRPr="00B8543E">
          <w:rPr>
            <w:rStyle w:val="Hyperlink"/>
            <w:noProof/>
          </w:rPr>
          <w:t>2.2.1 Tiêu đề mục 2.2.1</w:t>
        </w:r>
        <w:r w:rsidR="00A6023F">
          <w:rPr>
            <w:noProof/>
            <w:webHidden/>
          </w:rPr>
          <w:tab/>
        </w:r>
        <w:r w:rsidR="00A6023F">
          <w:rPr>
            <w:noProof/>
            <w:webHidden/>
          </w:rPr>
          <w:fldChar w:fldCharType="begin"/>
        </w:r>
        <w:r w:rsidR="00A6023F">
          <w:rPr>
            <w:noProof/>
            <w:webHidden/>
          </w:rPr>
          <w:instrText xml:space="preserve"> PAGEREF _Toc230160105 \h </w:instrText>
        </w:r>
        <w:r w:rsidR="00A6023F">
          <w:rPr>
            <w:noProof/>
            <w:webHidden/>
          </w:rPr>
        </w:r>
        <w:r w:rsidR="00A6023F">
          <w:rPr>
            <w:noProof/>
            <w:webHidden/>
          </w:rPr>
          <w:fldChar w:fldCharType="separate"/>
        </w:r>
        <w:r w:rsidR="00A6023F">
          <w:rPr>
            <w:noProof/>
            <w:webHidden/>
          </w:rPr>
          <w:t>2</w:t>
        </w:r>
        <w:r w:rsidR="00A6023F">
          <w:rPr>
            <w:noProof/>
            <w:webHidden/>
          </w:rPr>
          <w:fldChar w:fldCharType="end"/>
        </w:r>
      </w:hyperlink>
    </w:p>
    <w:p w14:paraId="45EFF15B" w14:textId="77777777" w:rsidR="00A6023F" w:rsidRDefault="006F243F">
      <w:pPr>
        <w:pStyle w:val="TOC3"/>
        <w:tabs>
          <w:tab w:val="right" w:leader="dot" w:pos="8778"/>
        </w:tabs>
        <w:rPr>
          <w:rFonts w:asciiTheme="minorHAnsi" w:eastAsiaTheme="minorEastAsia" w:hAnsiTheme="minorHAnsi"/>
          <w:noProof/>
          <w:sz w:val="22"/>
        </w:rPr>
      </w:pPr>
      <w:hyperlink w:anchor="_Toc230160106" w:history="1">
        <w:r w:rsidR="00A6023F" w:rsidRPr="00B8543E">
          <w:rPr>
            <w:rStyle w:val="Hyperlink"/>
            <w:noProof/>
          </w:rPr>
          <w:t>2.2.2 Tiêu đề mục 2.2.2</w:t>
        </w:r>
        <w:r w:rsidR="00A6023F">
          <w:rPr>
            <w:noProof/>
            <w:webHidden/>
          </w:rPr>
          <w:tab/>
        </w:r>
        <w:r w:rsidR="00A6023F">
          <w:rPr>
            <w:noProof/>
            <w:webHidden/>
          </w:rPr>
          <w:fldChar w:fldCharType="begin"/>
        </w:r>
        <w:r w:rsidR="00A6023F">
          <w:rPr>
            <w:noProof/>
            <w:webHidden/>
          </w:rPr>
          <w:instrText xml:space="preserve"> PAGEREF _Toc230160106 \h </w:instrText>
        </w:r>
        <w:r w:rsidR="00A6023F">
          <w:rPr>
            <w:noProof/>
            <w:webHidden/>
          </w:rPr>
        </w:r>
        <w:r w:rsidR="00A6023F">
          <w:rPr>
            <w:noProof/>
            <w:webHidden/>
          </w:rPr>
          <w:fldChar w:fldCharType="separate"/>
        </w:r>
        <w:r w:rsidR="00A6023F">
          <w:rPr>
            <w:noProof/>
            <w:webHidden/>
          </w:rPr>
          <w:t>2</w:t>
        </w:r>
        <w:r w:rsidR="00A6023F">
          <w:rPr>
            <w:noProof/>
            <w:webHidden/>
          </w:rPr>
          <w:fldChar w:fldCharType="end"/>
        </w:r>
      </w:hyperlink>
    </w:p>
    <w:p w14:paraId="210AFBD0" w14:textId="77777777" w:rsidR="00A6023F" w:rsidRDefault="006F243F">
      <w:pPr>
        <w:pStyle w:val="TOC4"/>
        <w:tabs>
          <w:tab w:val="right" w:leader="dot" w:pos="8778"/>
        </w:tabs>
        <w:rPr>
          <w:rFonts w:asciiTheme="minorHAnsi" w:eastAsiaTheme="minorEastAsia" w:hAnsiTheme="minorHAnsi"/>
          <w:noProof/>
          <w:sz w:val="22"/>
        </w:rPr>
      </w:pPr>
      <w:hyperlink w:anchor="_Toc230160107" w:history="1">
        <w:r w:rsidR="00A6023F" w:rsidRPr="00B8543E">
          <w:rPr>
            <w:rStyle w:val="Hyperlink"/>
            <w:noProof/>
          </w:rPr>
          <w:t>2.2.2.1 Tiêu đề mục 2.2.2.1</w:t>
        </w:r>
        <w:r w:rsidR="00A6023F">
          <w:rPr>
            <w:noProof/>
            <w:webHidden/>
          </w:rPr>
          <w:tab/>
        </w:r>
        <w:r w:rsidR="00A6023F">
          <w:rPr>
            <w:noProof/>
            <w:webHidden/>
          </w:rPr>
          <w:fldChar w:fldCharType="begin"/>
        </w:r>
        <w:r w:rsidR="00A6023F">
          <w:rPr>
            <w:noProof/>
            <w:webHidden/>
          </w:rPr>
          <w:instrText xml:space="preserve"> PAGEREF _Toc230160107 \h </w:instrText>
        </w:r>
        <w:r w:rsidR="00A6023F">
          <w:rPr>
            <w:noProof/>
            <w:webHidden/>
          </w:rPr>
        </w:r>
        <w:r w:rsidR="00A6023F">
          <w:rPr>
            <w:noProof/>
            <w:webHidden/>
          </w:rPr>
          <w:fldChar w:fldCharType="separate"/>
        </w:r>
        <w:r w:rsidR="00A6023F">
          <w:rPr>
            <w:noProof/>
            <w:webHidden/>
          </w:rPr>
          <w:t>2</w:t>
        </w:r>
        <w:r w:rsidR="00A6023F">
          <w:rPr>
            <w:noProof/>
            <w:webHidden/>
          </w:rPr>
          <w:fldChar w:fldCharType="end"/>
        </w:r>
      </w:hyperlink>
    </w:p>
    <w:p w14:paraId="3D6B268A" w14:textId="77777777" w:rsidR="00A6023F" w:rsidRDefault="006F243F">
      <w:pPr>
        <w:pStyle w:val="TOC4"/>
        <w:tabs>
          <w:tab w:val="right" w:leader="dot" w:pos="8778"/>
        </w:tabs>
        <w:rPr>
          <w:rFonts w:asciiTheme="minorHAnsi" w:eastAsiaTheme="minorEastAsia" w:hAnsiTheme="minorHAnsi"/>
          <w:noProof/>
          <w:sz w:val="22"/>
        </w:rPr>
      </w:pPr>
      <w:hyperlink w:anchor="_Toc230160108" w:history="1">
        <w:r w:rsidR="00A6023F" w:rsidRPr="00B8543E">
          <w:rPr>
            <w:rStyle w:val="Hyperlink"/>
            <w:noProof/>
          </w:rPr>
          <w:t>2.2.2.2 Tiêu đề mục 2.2.2.2</w:t>
        </w:r>
        <w:r w:rsidR="00A6023F">
          <w:rPr>
            <w:noProof/>
            <w:webHidden/>
          </w:rPr>
          <w:tab/>
        </w:r>
        <w:r w:rsidR="00A6023F">
          <w:rPr>
            <w:noProof/>
            <w:webHidden/>
          </w:rPr>
          <w:fldChar w:fldCharType="begin"/>
        </w:r>
        <w:r w:rsidR="00A6023F">
          <w:rPr>
            <w:noProof/>
            <w:webHidden/>
          </w:rPr>
          <w:instrText xml:space="preserve"> PAGEREF _Toc230160108 \h </w:instrText>
        </w:r>
        <w:r w:rsidR="00A6023F">
          <w:rPr>
            <w:noProof/>
            <w:webHidden/>
          </w:rPr>
        </w:r>
        <w:r w:rsidR="00A6023F">
          <w:rPr>
            <w:noProof/>
            <w:webHidden/>
          </w:rPr>
          <w:fldChar w:fldCharType="separate"/>
        </w:r>
        <w:r w:rsidR="00A6023F">
          <w:rPr>
            <w:noProof/>
            <w:webHidden/>
          </w:rPr>
          <w:t>2</w:t>
        </w:r>
        <w:r w:rsidR="00A6023F">
          <w:rPr>
            <w:noProof/>
            <w:webHidden/>
          </w:rPr>
          <w:fldChar w:fldCharType="end"/>
        </w:r>
      </w:hyperlink>
    </w:p>
    <w:p w14:paraId="52B25D04" w14:textId="77777777" w:rsidR="00A6023F" w:rsidRDefault="006F243F">
      <w:pPr>
        <w:pStyle w:val="TOC1"/>
        <w:tabs>
          <w:tab w:val="right" w:leader="dot" w:pos="8778"/>
        </w:tabs>
        <w:rPr>
          <w:rFonts w:asciiTheme="minorHAnsi" w:eastAsiaTheme="minorEastAsia" w:hAnsiTheme="minorHAnsi"/>
          <w:noProof/>
          <w:sz w:val="22"/>
        </w:rPr>
      </w:pPr>
      <w:hyperlink w:anchor="_Toc230160109" w:history="1">
        <w:r w:rsidR="00A6023F" w:rsidRPr="00B8543E">
          <w:rPr>
            <w:rStyle w:val="Hyperlink"/>
            <w:noProof/>
          </w:rPr>
          <w:t>CHƯƠNG 3. Phân tích thiết kế hệ thống</w:t>
        </w:r>
        <w:r w:rsidR="00A6023F">
          <w:rPr>
            <w:noProof/>
            <w:webHidden/>
          </w:rPr>
          <w:tab/>
        </w:r>
        <w:r w:rsidR="00A6023F">
          <w:rPr>
            <w:noProof/>
            <w:webHidden/>
          </w:rPr>
          <w:fldChar w:fldCharType="begin"/>
        </w:r>
        <w:r w:rsidR="00A6023F">
          <w:rPr>
            <w:noProof/>
            <w:webHidden/>
          </w:rPr>
          <w:instrText xml:space="preserve"> PAGEREF _Toc230160109 \h </w:instrText>
        </w:r>
        <w:r w:rsidR="00A6023F">
          <w:rPr>
            <w:noProof/>
            <w:webHidden/>
          </w:rPr>
        </w:r>
        <w:r w:rsidR="00A6023F">
          <w:rPr>
            <w:noProof/>
            <w:webHidden/>
          </w:rPr>
          <w:fldChar w:fldCharType="separate"/>
        </w:r>
        <w:r w:rsidR="00A6023F">
          <w:rPr>
            <w:noProof/>
            <w:webHidden/>
          </w:rPr>
          <w:t>3</w:t>
        </w:r>
        <w:r w:rsidR="00A6023F">
          <w:rPr>
            <w:noProof/>
            <w:webHidden/>
          </w:rPr>
          <w:fldChar w:fldCharType="end"/>
        </w:r>
      </w:hyperlink>
    </w:p>
    <w:p w14:paraId="1FA736F9" w14:textId="77777777" w:rsidR="00A6023F" w:rsidRDefault="006F243F">
      <w:pPr>
        <w:pStyle w:val="TOC2"/>
        <w:tabs>
          <w:tab w:val="right" w:leader="dot" w:pos="8778"/>
        </w:tabs>
        <w:rPr>
          <w:rFonts w:asciiTheme="minorHAnsi" w:eastAsiaTheme="minorEastAsia" w:hAnsiTheme="minorHAnsi"/>
          <w:noProof/>
          <w:sz w:val="22"/>
        </w:rPr>
      </w:pPr>
      <w:hyperlink w:anchor="_Toc230160110" w:history="1">
        <w:r w:rsidR="00A6023F" w:rsidRPr="00B8543E">
          <w:rPr>
            <w:rStyle w:val="Hyperlink"/>
            <w:noProof/>
          </w:rPr>
          <w:t>3.1 Mô tả vấn đề</w:t>
        </w:r>
        <w:r w:rsidR="00A6023F">
          <w:rPr>
            <w:noProof/>
            <w:webHidden/>
          </w:rPr>
          <w:tab/>
        </w:r>
        <w:r w:rsidR="00A6023F">
          <w:rPr>
            <w:noProof/>
            <w:webHidden/>
          </w:rPr>
          <w:fldChar w:fldCharType="begin"/>
        </w:r>
        <w:r w:rsidR="00A6023F">
          <w:rPr>
            <w:noProof/>
            <w:webHidden/>
          </w:rPr>
          <w:instrText xml:space="preserve"> PAGEREF _Toc230160110 \h </w:instrText>
        </w:r>
        <w:r w:rsidR="00A6023F">
          <w:rPr>
            <w:noProof/>
            <w:webHidden/>
          </w:rPr>
        </w:r>
        <w:r w:rsidR="00A6023F">
          <w:rPr>
            <w:noProof/>
            <w:webHidden/>
          </w:rPr>
          <w:fldChar w:fldCharType="separate"/>
        </w:r>
        <w:r w:rsidR="00A6023F">
          <w:rPr>
            <w:noProof/>
            <w:webHidden/>
          </w:rPr>
          <w:t>3</w:t>
        </w:r>
        <w:r w:rsidR="00A6023F">
          <w:rPr>
            <w:noProof/>
            <w:webHidden/>
          </w:rPr>
          <w:fldChar w:fldCharType="end"/>
        </w:r>
      </w:hyperlink>
    </w:p>
    <w:p w14:paraId="6CF4C419" w14:textId="77777777" w:rsidR="00A6023F" w:rsidRDefault="006F243F">
      <w:pPr>
        <w:pStyle w:val="TOC2"/>
        <w:tabs>
          <w:tab w:val="right" w:leader="dot" w:pos="8778"/>
        </w:tabs>
        <w:rPr>
          <w:rFonts w:asciiTheme="minorHAnsi" w:eastAsiaTheme="minorEastAsia" w:hAnsiTheme="minorHAnsi"/>
          <w:noProof/>
          <w:sz w:val="22"/>
        </w:rPr>
      </w:pPr>
      <w:hyperlink w:anchor="_Toc230160111" w:history="1">
        <w:r w:rsidR="00A6023F" w:rsidRPr="00B8543E">
          <w:rPr>
            <w:rStyle w:val="Hyperlink"/>
            <w:noProof/>
          </w:rPr>
          <w:t>3.2 Đặc tả yêu cầu hệ thống</w:t>
        </w:r>
        <w:r w:rsidR="00A6023F">
          <w:rPr>
            <w:noProof/>
            <w:webHidden/>
          </w:rPr>
          <w:tab/>
        </w:r>
        <w:r w:rsidR="00A6023F">
          <w:rPr>
            <w:noProof/>
            <w:webHidden/>
          </w:rPr>
          <w:fldChar w:fldCharType="begin"/>
        </w:r>
        <w:r w:rsidR="00A6023F">
          <w:rPr>
            <w:noProof/>
            <w:webHidden/>
          </w:rPr>
          <w:instrText xml:space="preserve"> PAGEREF _Toc230160111 \h </w:instrText>
        </w:r>
        <w:r w:rsidR="00A6023F">
          <w:rPr>
            <w:noProof/>
            <w:webHidden/>
          </w:rPr>
        </w:r>
        <w:r w:rsidR="00A6023F">
          <w:rPr>
            <w:noProof/>
            <w:webHidden/>
          </w:rPr>
          <w:fldChar w:fldCharType="separate"/>
        </w:r>
        <w:r w:rsidR="00A6023F">
          <w:rPr>
            <w:noProof/>
            <w:webHidden/>
          </w:rPr>
          <w:t>3</w:t>
        </w:r>
        <w:r w:rsidR="00A6023F">
          <w:rPr>
            <w:noProof/>
            <w:webHidden/>
          </w:rPr>
          <w:fldChar w:fldCharType="end"/>
        </w:r>
      </w:hyperlink>
    </w:p>
    <w:p w14:paraId="0513E487" w14:textId="77777777" w:rsidR="00A6023F" w:rsidRDefault="006F243F">
      <w:pPr>
        <w:pStyle w:val="TOC3"/>
        <w:tabs>
          <w:tab w:val="right" w:leader="dot" w:pos="8778"/>
        </w:tabs>
        <w:rPr>
          <w:rFonts w:asciiTheme="minorHAnsi" w:eastAsiaTheme="minorEastAsia" w:hAnsiTheme="minorHAnsi"/>
          <w:noProof/>
          <w:sz w:val="22"/>
        </w:rPr>
      </w:pPr>
      <w:hyperlink w:anchor="_Toc230160112" w:history="1">
        <w:r w:rsidR="00A6023F" w:rsidRPr="00B8543E">
          <w:rPr>
            <w:rStyle w:val="Hyperlink"/>
            <w:noProof/>
          </w:rPr>
          <w:t>3.2.1 Yêu cầu chức năng</w:t>
        </w:r>
        <w:r w:rsidR="00A6023F">
          <w:rPr>
            <w:noProof/>
            <w:webHidden/>
          </w:rPr>
          <w:tab/>
        </w:r>
        <w:r w:rsidR="00A6023F">
          <w:rPr>
            <w:noProof/>
            <w:webHidden/>
          </w:rPr>
          <w:fldChar w:fldCharType="begin"/>
        </w:r>
        <w:r w:rsidR="00A6023F">
          <w:rPr>
            <w:noProof/>
            <w:webHidden/>
          </w:rPr>
          <w:instrText xml:space="preserve"> PAGEREF _Toc230160112 \h </w:instrText>
        </w:r>
        <w:r w:rsidR="00A6023F">
          <w:rPr>
            <w:noProof/>
            <w:webHidden/>
          </w:rPr>
        </w:r>
        <w:r w:rsidR="00A6023F">
          <w:rPr>
            <w:noProof/>
            <w:webHidden/>
          </w:rPr>
          <w:fldChar w:fldCharType="separate"/>
        </w:r>
        <w:r w:rsidR="00A6023F">
          <w:rPr>
            <w:noProof/>
            <w:webHidden/>
          </w:rPr>
          <w:t>3</w:t>
        </w:r>
        <w:r w:rsidR="00A6023F">
          <w:rPr>
            <w:noProof/>
            <w:webHidden/>
          </w:rPr>
          <w:fldChar w:fldCharType="end"/>
        </w:r>
      </w:hyperlink>
    </w:p>
    <w:p w14:paraId="6732C2D1" w14:textId="77777777" w:rsidR="00A6023F" w:rsidRDefault="006F243F">
      <w:pPr>
        <w:pStyle w:val="TOC3"/>
        <w:tabs>
          <w:tab w:val="right" w:leader="dot" w:pos="8778"/>
        </w:tabs>
        <w:rPr>
          <w:rFonts w:asciiTheme="minorHAnsi" w:eastAsiaTheme="minorEastAsia" w:hAnsiTheme="minorHAnsi"/>
          <w:noProof/>
          <w:sz w:val="22"/>
        </w:rPr>
      </w:pPr>
      <w:hyperlink w:anchor="_Toc230160113" w:history="1">
        <w:r w:rsidR="00A6023F" w:rsidRPr="00B8543E">
          <w:rPr>
            <w:rStyle w:val="Hyperlink"/>
            <w:noProof/>
          </w:rPr>
          <w:t>3.2.2 Yêu cầu phi chức năng</w:t>
        </w:r>
        <w:r w:rsidR="00A6023F">
          <w:rPr>
            <w:noProof/>
            <w:webHidden/>
          </w:rPr>
          <w:tab/>
        </w:r>
        <w:r w:rsidR="00A6023F">
          <w:rPr>
            <w:noProof/>
            <w:webHidden/>
          </w:rPr>
          <w:fldChar w:fldCharType="begin"/>
        </w:r>
        <w:r w:rsidR="00A6023F">
          <w:rPr>
            <w:noProof/>
            <w:webHidden/>
          </w:rPr>
          <w:instrText xml:space="preserve"> PAGEREF _Toc230160113 \h </w:instrText>
        </w:r>
        <w:r w:rsidR="00A6023F">
          <w:rPr>
            <w:noProof/>
            <w:webHidden/>
          </w:rPr>
        </w:r>
        <w:r w:rsidR="00A6023F">
          <w:rPr>
            <w:noProof/>
            <w:webHidden/>
          </w:rPr>
          <w:fldChar w:fldCharType="separate"/>
        </w:r>
        <w:r w:rsidR="00A6023F">
          <w:rPr>
            <w:noProof/>
            <w:webHidden/>
          </w:rPr>
          <w:t>3</w:t>
        </w:r>
        <w:r w:rsidR="00A6023F">
          <w:rPr>
            <w:noProof/>
            <w:webHidden/>
          </w:rPr>
          <w:fldChar w:fldCharType="end"/>
        </w:r>
      </w:hyperlink>
    </w:p>
    <w:p w14:paraId="2168B979" w14:textId="77777777" w:rsidR="00A6023F" w:rsidRDefault="006F243F">
      <w:pPr>
        <w:pStyle w:val="TOC4"/>
        <w:tabs>
          <w:tab w:val="right" w:leader="dot" w:pos="8778"/>
        </w:tabs>
        <w:rPr>
          <w:rFonts w:asciiTheme="minorHAnsi" w:eastAsiaTheme="minorEastAsia" w:hAnsiTheme="minorHAnsi"/>
          <w:noProof/>
          <w:sz w:val="22"/>
        </w:rPr>
      </w:pPr>
      <w:hyperlink w:anchor="_Toc230160114" w:history="1">
        <w:r w:rsidR="00A6023F" w:rsidRPr="00B8543E">
          <w:rPr>
            <w:rStyle w:val="Hyperlink"/>
            <w:noProof/>
          </w:rPr>
          <w:t>3.2.2.1 Tiêu đề mục 2.2.2.1</w:t>
        </w:r>
        <w:r w:rsidR="00A6023F">
          <w:rPr>
            <w:noProof/>
            <w:webHidden/>
          </w:rPr>
          <w:tab/>
        </w:r>
        <w:r w:rsidR="00A6023F">
          <w:rPr>
            <w:noProof/>
            <w:webHidden/>
          </w:rPr>
          <w:fldChar w:fldCharType="begin"/>
        </w:r>
        <w:r w:rsidR="00A6023F">
          <w:rPr>
            <w:noProof/>
            <w:webHidden/>
          </w:rPr>
          <w:instrText xml:space="preserve"> PAGEREF _Toc230160114 \h </w:instrText>
        </w:r>
        <w:r w:rsidR="00A6023F">
          <w:rPr>
            <w:noProof/>
            <w:webHidden/>
          </w:rPr>
        </w:r>
        <w:r w:rsidR="00A6023F">
          <w:rPr>
            <w:noProof/>
            <w:webHidden/>
          </w:rPr>
          <w:fldChar w:fldCharType="separate"/>
        </w:r>
        <w:r w:rsidR="00A6023F">
          <w:rPr>
            <w:noProof/>
            <w:webHidden/>
          </w:rPr>
          <w:t>3</w:t>
        </w:r>
        <w:r w:rsidR="00A6023F">
          <w:rPr>
            <w:noProof/>
            <w:webHidden/>
          </w:rPr>
          <w:fldChar w:fldCharType="end"/>
        </w:r>
      </w:hyperlink>
    </w:p>
    <w:p w14:paraId="49A01FDD" w14:textId="77777777" w:rsidR="00A6023F" w:rsidRDefault="006F243F">
      <w:pPr>
        <w:pStyle w:val="TOC4"/>
        <w:tabs>
          <w:tab w:val="right" w:leader="dot" w:pos="8778"/>
        </w:tabs>
        <w:rPr>
          <w:rFonts w:asciiTheme="minorHAnsi" w:eastAsiaTheme="minorEastAsia" w:hAnsiTheme="minorHAnsi"/>
          <w:noProof/>
          <w:sz w:val="22"/>
        </w:rPr>
      </w:pPr>
      <w:hyperlink w:anchor="_Toc230160115" w:history="1">
        <w:r w:rsidR="00A6023F" w:rsidRPr="00B8543E">
          <w:rPr>
            <w:rStyle w:val="Hyperlink"/>
            <w:noProof/>
          </w:rPr>
          <w:t>3.2.2.2 Tiêu đề mục 2.2.2.2</w:t>
        </w:r>
        <w:r w:rsidR="00A6023F">
          <w:rPr>
            <w:noProof/>
            <w:webHidden/>
          </w:rPr>
          <w:tab/>
        </w:r>
        <w:r w:rsidR="00A6023F">
          <w:rPr>
            <w:noProof/>
            <w:webHidden/>
          </w:rPr>
          <w:fldChar w:fldCharType="begin"/>
        </w:r>
        <w:r w:rsidR="00A6023F">
          <w:rPr>
            <w:noProof/>
            <w:webHidden/>
          </w:rPr>
          <w:instrText xml:space="preserve"> PAGEREF _Toc230160115 \h </w:instrText>
        </w:r>
        <w:r w:rsidR="00A6023F">
          <w:rPr>
            <w:noProof/>
            <w:webHidden/>
          </w:rPr>
        </w:r>
        <w:r w:rsidR="00A6023F">
          <w:rPr>
            <w:noProof/>
            <w:webHidden/>
          </w:rPr>
          <w:fldChar w:fldCharType="separate"/>
        </w:r>
        <w:r w:rsidR="00A6023F">
          <w:rPr>
            <w:noProof/>
            <w:webHidden/>
          </w:rPr>
          <w:t>3</w:t>
        </w:r>
        <w:r w:rsidR="00A6023F">
          <w:rPr>
            <w:noProof/>
            <w:webHidden/>
          </w:rPr>
          <w:fldChar w:fldCharType="end"/>
        </w:r>
      </w:hyperlink>
    </w:p>
    <w:p w14:paraId="1EF33103" w14:textId="77777777" w:rsidR="00A6023F" w:rsidRDefault="006F243F">
      <w:pPr>
        <w:pStyle w:val="TOC2"/>
        <w:tabs>
          <w:tab w:val="right" w:leader="dot" w:pos="8778"/>
        </w:tabs>
        <w:rPr>
          <w:rFonts w:asciiTheme="minorHAnsi" w:eastAsiaTheme="minorEastAsia" w:hAnsiTheme="minorHAnsi"/>
          <w:noProof/>
          <w:sz w:val="22"/>
        </w:rPr>
      </w:pPr>
      <w:hyperlink w:anchor="_Toc230160116" w:history="1">
        <w:r w:rsidR="00A6023F" w:rsidRPr="00B8543E">
          <w:rPr>
            <w:rStyle w:val="Hyperlink"/>
            <w:noProof/>
          </w:rPr>
          <w:t>3.3 Thiết kế dữ liệu</w:t>
        </w:r>
        <w:r w:rsidR="00A6023F">
          <w:rPr>
            <w:noProof/>
            <w:webHidden/>
          </w:rPr>
          <w:tab/>
        </w:r>
        <w:r w:rsidR="00A6023F">
          <w:rPr>
            <w:noProof/>
            <w:webHidden/>
          </w:rPr>
          <w:fldChar w:fldCharType="begin"/>
        </w:r>
        <w:r w:rsidR="00A6023F">
          <w:rPr>
            <w:noProof/>
            <w:webHidden/>
          </w:rPr>
          <w:instrText xml:space="preserve"> PAGEREF _Toc230160116 \h </w:instrText>
        </w:r>
        <w:r w:rsidR="00A6023F">
          <w:rPr>
            <w:noProof/>
            <w:webHidden/>
          </w:rPr>
        </w:r>
        <w:r w:rsidR="00A6023F">
          <w:rPr>
            <w:noProof/>
            <w:webHidden/>
          </w:rPr>
          <w:fldChar w:fldCharType="separate"/>
        </w:r>
        <w:r w:rsidR="00A6023F">
          <w:rPr>
            <w:noProof/>
            <w:webHidden/>
          </w:rPr>
          <w:t>3</w:t>
        </w:r>
        <w:r w:rsidR="00A6023F">
          <w:rPr>
            <w:noProof/>
            <w:webHidden/>
          </w:rPr>
          <w:fldChar w:fldCharType="end"/>
        </w:r>
      </w:hyperlink>
    </w:p>
    <w:p w14:paraId="72ABFDC1" w14:textId="77777777" w:rsidR="00A6023F" w:rsidRDefault="006F243F">
      <w:pPr>
        <w:pStyle w:val="TOC3"/>
        <w:tabs>
          <w:tab w:val="right" w:leader="dot" w:pos="8778"/>
        </w:tabs>
        <w:rPr>
          <w:rFonts w:asciiTheme="minorHAnsi" w:eastAsiaTheme="minorEastAsia" w:hAnsiTheme="minorHAnsi"/>
          <w:noProof/>
          <w:sz w:val="22"/>
        </w:rPr>
      </w:pPr>
      <w:hyperlink w:anchor="_Toc230160117" w:history="1">
        <w:r w:rsidR="00A6023F" w:rsidRPr="00B8543E">
          <w:rPr>
            <w:rStyle w:val="Hyperlink"/>
            <w:noProof/>
          </w:rPr>
          <w:t>3.3.1 Cấu trúc lưu trữ</w:t>
        </w:r>
        <w:r w:rsidR="00A6023F">
          <w:rPr>
            <w:noProof/>
            <w:webHidden/>
          </w:rPr>
          <w:tab/>
        </w:r>
        <w:r w:rsidR="00A6023F">
          <w:rPr>
            <w:noProof/>
            <w:webHidden/>
          </w:rPr>
          <w:fldChar w:fldCharType="begin"/>
        </w:r>
        <w:r w:rsidR="00A6023F">
          <w:rPr>
            <w:noProof/>
            <w:webHidden/>
          </w:rPr>
          <w:instrText xml:space="preserve"> PAGEREF _Toc230160117 \h </w:instrText>
        </w:r>
        <w:r w:rsidR="00A6023F">
          <w:rPr>
            <w:noProof/>
            <w:webHidden/>
          </w:rPr>
        </w:r>
        <w:r w:rsidR="00A6023F">
          <w:rPr>
            <w:noProof/>
            <w:webHidden/>
          </w:rPr>
          <w:fldChar w:fldCharType="separate"/>
        </w:r>
        <w:r w:rsidR="00A6023F">
          <w:rPr>
            <w:noProof/>
            <w:webHidden/>
          </w:rPr>
          <w:t>3</w:t>
        </w:r>
        <w:r w:rsidR="00A6023F">
          <w:rPr>
            <w:noProof/>
            <w:webHidden/>
          </w:rPr>
          <w:fldChar w:fldCharType="end"/>
        </w:r>
      </w:hyperlink>
    </w:p>
    <w:p w14:paraId="4B32C1C2" w14:textId="77777777" w:rsidR="00A6023F" w:rsidRDefault="006F243F">
      <w:pPr>
        <w:pStyle w:val="TOC3"/>
        <w:tabs>
          <w:tab w:val="right" w:leader="dot" w:pos="8778"/>
        </w:tabs>
        <w:rPr>
          <w:rFonts w:asciiTheme="minorHAnsi" w:eastAsiaTheme="minorEastAsia" w:hAnsiTheme="minorHAnsi"/>
          <w:noProof/>
          <w:sz w:val="22"/>
        </w:rPr>
      </w:pPr>
      <w:hyperlink w:anchor="_Toc230160118" w:history="1">
        <w:r w:rsidR="00A6023F" w:rsidRPr="00B8543E">
          <w:rPr>
            <w:rStyle w:val="Hyperlink"/>
            <w:noProof/>
          </w:rPr>
          <w:t>3.3.2 Đặc tả chi tiết</w:t>
        </w:r>
        <w:r w:rsidR="00A6023F">
          <w:rPr>
            <w:noProof/>
            <w:webHidden/>
          </w:rPr>
          <w:tab/>
        </w:r>
        <w:r w:rsidR="00A6023F">
          <w:rPr>
            <w:noProof/>
            <w:webHidden/>
          </w:rPr>
          <w:fldChar w:fldCharType="begin"/>
        </w:r>
        <w:r w:rsidR="00A6023F">
          <w:rPr>
            <w:noProof/>
            <w:webHidden/>
          </w:rPr>
          <w:instrText xml:space="preserve"> PAGEREF _Toc230160118 \h </w:instrText>
        </w:r>
        <w:r w:rsidR="00A6023F">
          <w:rPr>
            <w:noProof/>
            <w:webHidden/>
          </w:rPr>
        </w:r>
        <w:r w:rsidR="00A6023F">
          <w:rPr>
            <w:noProof/>
            <w:webHidden/>
          </w:rPr>
          <w:fldChar w:fldCharType="separate"/>
        </w:r>
        <w:r w:rsidR="00A6023F">
          <w:rPr>
            <w:noProof/>
            <w:webHidden/>
          </w:rPr>
          <w:t>3</w:t>
        </w:r>
        <w:r w:rsidR="00A6023F">
          <w:rPr>
            <w:noProof/>
            <w:webHidden/>
          </w:rPr>
          <w:fldChar w:fldCharType="end"/>
        </w:r>
      </w:hyperlink>
    </w:p>
    <w:p w14:paraId="75401800" w14:textId="77777777" w:rsidR="00A6023F" w:rsidRDefault="006F243F">
      <w:pPr>
        <w:pStyle w:val="TOC2"/>
        <w:tabs>
          <w:tab w:val="right" w:leader="dot" w:pos="8778"/>
        </w:tabs>
        <w:rPr>
          <w:rFonts w:asciiTheme="minorHAnsi" w:eastAsiaTheme="minorEastAsia" w:hAnsiTheme="minorHAnsi"/>
          <w:noProof/>
          <w:sz w:val="22"/>
        </w:rPr>
      </w:pPr>
      <w:hyperlink w:anchor="_Toc230160119" w:history="1">
        <w:r w:rsidR="00A6023F" w:rsidRPr="00B8543E">
          <w:rPr>
            <w:rStyle w:val="Hyperlink"/>
            <w:noProof/>
          </w:rPr>
          <w:t>3.4 Thiết kế chức năng</w:t>
        </w:r>
        <w:r w:rsidR="00A6023F">
          <w:rPr>
            <w:noProof/>
            <w:webHidden/>
          </w:rPr>
          <w:tab/>
        </w:r>
        <w:r w:rsidR="00A6023F">
          <w:rPr>
            <w:noProof/>
            <w:webHidden/>
          </w:rPr>
          <w:fldChar w:fldCharType="begin"/>
        </w:r>
        <w:r w:rsidR="00A6023F">
          <w:rPr>
            <w:noProof/>
            <w:webHidden/>
          </w:rPr>
          <w:instrText xml:space="preserve"> PAGEREF _Toc230160119 \h </w:instrText>
        </w:r>
        <w:r w:rsidR="00A6023F">
          <w:rPr>
            <w:noProof/>
            <w:webHidden/>
          </w:rPr>
        </w:r>
        <w:r w:rsidR="00A6023F">
          <w:rPr>
            <w:noProof/>
            <w:webHidden/>
          </w:rPr>
          <w:fldChar w:fldCharType="separate"/>
        </w:r>
        <w:r w:rsidR="00A6023F">
          <w:rPr>
            <w:noProof/>
            <w:webHidden/>
          </w:rPr>
          <w:t>3</w:t>
        </w:r>
        <w:r w:rsidR="00A6023F">
          <w:rPr>
            <w:noProof/>
            <w:webHidden/>
          </w:rPr>
          <w:fldChar w:fldCharType="end"/>
        </w:r>
      </w:hyperlink>
    </w:p>
    <w:p w14:paraId="36E5A0C0" w14:textId="77777777" w:rsidR="00A6023F" w:rsidRDefault="006F243F">
      <w:pPr>
        <w:pStyle w:val="TOC2"/>
        <w:tabs>
          <w:tab w:val="right" w:leader="dot" w:pos="8778"/>
        </w:tabs>
        <w:rPr>
          <w:rFonts w:asciiTheme="minorHAnsi" w:eastAsiaTheme="minorEastAsia" w:hAnsiTheme="minorHAnsi"/>
          <w:noProof/>
          <w:sz w:val="22"/>
        </w:rPr>
      </w:pPr>
      <w:hyperlink w:anchor="_Toc230160120" w:history="1">
        <w:r w:rsidR="00A6023F" w:rsidRPr="00B8543E">
          <w:rPr>
            <w:rStyle w:val="Hyperlink"/>
            <w:noProof/>
          </w:rPr>
          <w:t>3.5 Thiết kế giao diện</w:t>
        </w:r>
        <w:r w:rsidR="00A6023F">
          <w:rPr>
            <w:noProof/>
            <w:webHidden/>
          </w:rPr>
          <w:tab/>
        </w:r>
        <w:r w:rsidR="00A6023F">
          <w:rPr>
            <w:noProof/>
            <w:webHidden/>
          </w:rPr>
          <w:fldChar w:fldCharType="begin"/>
        </w:r>
        <w:r w:rsidR="00A6023F">
          <w:rPr>
            <w:noProof/>
            <w:webHidden/>
          </w:rPr>
          <w:instrText xml:space="preserve"> PAGEREF _Toc230160120 \h </w:instrText>
        </w:r>
        <w:r w:rsidR="00A6023F">
          <w:rPr>
            <w:noProof/>
            <w:webHidden/>
          </w:rPr>
        </w:r>
        <w:r w:rsidR="00A6023F">
          <w:rPr>
            <w:noProof/>
            <w:webHidden/>
          </w:rPr>
          <w:fldChar w:fldCharType="separate"/>
        </w:r>
        <w:r w:rsidR="00A6023F">
          <w:rPr>
            <w:noProof/>
            <w:webHidden/>
          </w:rPr>
          <w:t>3</w:t>
        </w:r>
        <w:r w:rsidR="00A6023F">
          <w:rPr>
            <w:noProof/>
            <w:webHidden/>
          </w:rPr>
          <w:fldChar w:fldCharType="end"/>
        </w:r>
      </w:hyperlink>
    </w:p>
    <w:p w14:paraId="2254BD32" w14:textId="77777777" w:rsidR="00A6023F" w:rsidRDefault="006F243F">
      <w:pPr>
        <w:pStyle w:val="TOC3"/>
        <w:tabs>
          <w:tab w:val="right" w:leader="dot" w:pos="8778"/>
        </w:tabs>
        <w:rPr>
          <w:rFonts w:asciiTheme="minorHAnsi" w:eastAsiaTheme="minorEastAsia" w:hAnsiTheme="minorHAnsi"/>
          <w:noProof/>
          <w:sz w:val="22"/>
        </w:rPr>
      </w:pPr>
      <w:hyperlink w:anchor="_Toc230160121" w:history="1">
        <w:r w:rsidR="00A6023F" w:rsidRPr="00B8543E">
          <w:rPr>
            <w:rStyle w:val="Hyperlink"/>
            <w:noProof/>
          </w:rPr>
          <w:t>3.5.1 Sơ đồ website</w:t>
        </w:r>
        <w:r w:rsidR="00A6023F">
          <w:rPr>
            <w:noProof/>
            <w:webHidden/>
          </w:rPr>
          <w:tab/>
        </w:r>
        <w:r w:rsidR="00A6023F">
          <w:rPr>
            <w:noProof/>
            <w:webHidden/>
          </w:rPr>
          <w:fldChar w:fldCharType="begin"/>
        </w:r>
        <w:r w:rsidR="00A6023F">
          <w:rPr>
            <w:noProof/>
            <w:webHidden/>
          </w:rPr>
          <w:instrText xml:space="preserve"> PAGEREF _Toc230160121 \h </w:instrText>
        </w:r>
        <w:r w:rsidR="00A6023F">
          <w:rPr>
            <w:noProof/>
            <w:webHidden/>
          </w:rPr>
        </w:r>
        <w:r w:rsidR="00A6023F">
          <w:rPr>
            <w:noProof/>
            <w:webHidden/>
          </w:rPr>
          <w:fldChar w:fldCharType="separate"/>
        </w:r>
        <w:r w:rsidR="00A6023F">
          <w:rPr>
            <w:noProof/>
            <w:webHidden/>
          </w:rPr>
          <w:t>3</w:t>
        </w:r>
        <w:r w:rsidR="00A6023F">
          <w:rPr>
            <w:noProof/>
            <w:webHidden/>
          </w:rPr>
          <w:fldChar w:fldCharType="end"/>
        </w:r>
      </w:hyperlink>
    </w:p>
    <w:p w14:paraId="27EAD9AB" w14:textId="77777777" w:rsidR="00A6023F" w:rsidRDefault="006F243F">
      <w:pPr>
        <w:pStyle w:val="TOC3"/>
        <w:tabs>
          <w:tab w:val="right" w:leader="dot" w:pos="8778"/>
        </w:tabs>
        <w:rPr>
          <w:rFonts w:asciiTheme="minorHAnsi" w:eastAsiaTheme="minorEastAsia" w:hAnsiTheme="minorHAnsi"/>
          <w:noProof/>
          <w:sz w:val="22"/>
        </w:rPr>
      </w:pPr>
      <w:hyperlink w:anchor="_Toc230160122" w:history="1">
        <w:r w:rsidR="00A6023F" w:rsidRPr="00B8543E">
          <w:rPr>
            <w:rStyle w:val="Hyperlink"/>
            <w:noProof/>
          </w:rPr>
          <w:t>3.5.2 Giao diện trang chủ</w:t>
        </w:r>
        <w:r w:rsidR="00A6023F">
          <w:rPr>
            <w:noProof/>
            <w:webHidden/>
          </w:rPr>
          <w:tab/>
        </w:r>
        <w:r w:rsidR="00A6023F">
          <w:rPr>
            <w:noProof/>
            <w:webHidden/>
          </w:rPr>
          <w:fldChar w:fldCharType="begin"/>
        </w:r>
        <w:r w:rsidR="00A6023F">
          <w:rPr>
            <w:noProof/>
            <w:webHidden/>
          </w:rPr>
          <w:instrText xml:space="preserve"> PAGEREF _Toc230160122 \h </w:instrText>
        </w:r>
        <w:r w:rsidR="00A6023F">
          <w:rPr>
            <w:noProof/>
            <w:webHidden/>
          </w:rPr>
        </w:r>
        <w:r w:rsidR="00A6023F">
          <w:rPr>
            <w:noProof/>
            <w:webHidden/>
          </w:rPr>
          <w:fldChar w:fldCharType="separate"/>
        </w:r>
        <w:r w:rsidR="00A6023F">
          <w:rPr>
            <w:noProof/>
            <w:webHidden/>
          </w:rPr>
          <w:t>3</w:t>
        </w:r>
        <w:r w:rsidR="00A6023F">
          <w:rPr>
            <w:noProof/>
            <w:webHidden/>
          </w:rPr>
          <w:fldChar w:fldCharType="end"/>
        </w:r>
      </w:hyperlink>
    </w:p>
    <w:p w14:paraId="77AD38EE" w14:textId="77777777" w:rsidR="00A6023F" w:rsidRDefault="006F243F">
      <w:pPr>
        <w:pStyle w:val="TOC3"/>
        <w:tabs>
          <w:tab w:val="right" w:leader="dot" w:pos="8778"/>
        </w:tabs>
        <w:rPr>
          <w:rFonts w:asciiTheme="minorHAnsi" w:eastAsiaTheme="minorEastAsia" w:hAnsiTheme="minorHAnsi"/>
          <w:noProof/>
          <w:sz w:val="22"/>
        </w:rPr>
      </w:pPr>
      <w:hyperlink w:anchor="_Toc230160123" w:history="1">
        <w:r w:rsidR="00A6023F" w:rsidRPr="00B8543E">
          <w:rPr>
            <w:rStyle w:val="Hyperlink"/>
            <w:noProof/>
          </w:rPr>
          <w:t>3.5.3 Giao diện trang …</w:t>
        </w:r>
        <w:r w:rsidR="00A6023F">
          <w:rPr>
            <w:noProof/>
            <w:webHidden/>
          </w:rPr>
          <w:tab/>
        </w:r>
        <w:r w:rsidR="00A6023F">
          <w:rPr>
            <w:noProof/>
            <w:webHidden/>
          </w:rPr>
          <w:fldChar w:fldCharType="begin"/>
        </w:r>
        <w:r w:rsidR="00A6023F">
          <w:rPr>
            <w:noProof/>
            <w:webHidden/>
          </w:rPr>
          <w:instrText xml:space="preserve"> PAGEREF _Toc230160123 \h </w:instrText>
        </w:r>
        <w:r w:rsidR="00A6023F">
          <w:rPr>
            <w:noProof/>
            <w:webHidden/>
          </w:rPr>
        </w:r>
        <w:r w:rsidR="00A6023F">
          <w:rPr>
            <w:noProof/>
            <w:webHidden/>
          </w:rPr>
          <w:fldChar w:fldCharType="separate"/>
        </w:r>
        <w:r w:rsidR="00A6023F">
          <w:rPr>
            <w:noProof/>
            <w:webHidden/>
          </w:rPr>
          <w:t>3</w:t>
        </w:r>
        <w:r w:rsidR="00A6023F">
          <w:rPr>
            <w:noProof/>
            <w:webHidden/>
          </w:rPr>
          <w:fldChar w:fldCharType="end"/>
        </w:r>
      </w:hyperlink>
    </w:p>
    <w:p w14:paraId="4B6DEB0F" w14:textId="77777777" w:rsidR="00A6023F" w:rsidRDefault="006F243F">
      <w:pPr>
        <w:pStyle w:val="TOC1"/>
        <w:tabs>
          <w:tab w:val="right" w:leader="dot" w:pos="8778"/>
        </w:tabs>
        <w:rPr>
          <w:rFonts w:asciiTheme="minorHAnsi" w:eastAsiaTheme="minorEastAsia" w:hAnsiTheme="minorHAnsi"/>
          <w:noProof/>
          <w:sz w:val="22"/>
        </w:rPr>
      </w:pPr>
      <w:hyperlink w:anchor="_Toc230160124" w:history="1">
        <w:r w:rsidR="00A6023F" w:rsidRPr="00B8543E">
          <w:rPr>
            <w:rStyle w:val="Hyperlink"/>
            <w:noProof/>
          </w:rPr>
          <w:t>CHƯƠNG 4. KẾT QUẢ thực nghiệm</w:t>
        </w:r>
        <w:r w:rsidR="00A6023F">
          <w:rPr>
            <w:noProof/>
            <w:webHidden/>
          </w:rPr>
          <w:tab/>
        </w:r>
        <w:r w:rsidR="00A6023F">
          <w:rPr>
            <w:noProof/>
            <w:webHidden/>
          </w:rPr>
          <w:fldChar w:fldCharType="begin"/>
        </w:r>
        <w:r w:rsidR="00A6023F">
          <w:rPr>
            <w:noProof/>
            <w:webHidden/>
          </w:rPr>
          <w:instrText xml:space="preserve"> PAGEREF _Toc230160124 \h </w:instrText>
        </w:r>
        <w:r w:rsidR="00A6023F">
          <w:rPr>
            <w:noProof/>
            <w:webHidden/>
          </w:rPr>
        </w:r>
        <w:r w:rsidR="00A6023F">
          <w:rPr>
            <w:noProof/>
            <w:webHidden/>
          </w:rPr>
          <w:fldChar w:fldCharType="separate"/>
        </w:r>
        <w:r w:rsidR="00A6023F">
          <w:rPr>
            <w:noProof/>
            <w:webHidden/>
          </w:rPr>
          <w:t>4</w:t>
        </w:r>
        <w:r w:rsidR="00A6023F">
          <w:rPr>
            <w:noProof/>
            <w:webHidden/>
          </w:rPr>
          <w:fldChar w:fldCharType="end"/>
        </w:r>
      </w:hyperlink>
    </w:p>
    <w:p w14:paraId="52DF8E2B" w14:textId="77777777" w:rsidR="00A6023F" w:rsidRDefault="006F243F">
      <w:pPr>
        <w:pStyle w:val="TOC2"/>
        <w:tabs>
          <w:tab w:val="right" w:leader="dot" w:pos="8778"/>
        </w:tabs>
        <w:rPr>
          <w:rFonts w:asciiTheme="minorHAnsi" w:eastAsiaTheme="minorEastAsia" w:hAnsiTheme="minorHAnsi"/>
          <w:noProof/>
          <w:sz w:val="22"/>
        </w:rPr>
      </w:pPr>
      <w:hyperlink w:anchor="_Toc230160125" w:history="1">
        <w:r w:rsidR="00A6023F" w:rsidRPr="00B8543E">
          <w:rPr>
            <w:rStyle w:val="Hyperlink"/>
            <w:noProof/>
          </w:rPr>
          <w:t>4.1 Dữ liệu thử nghiệm</w:t>
        </w:r>
        <w:r w:rsidR="00A6023F">
          <w:rPr>
            <w:noProof/>
            <w:webHidden/>
          </w:rPr>
          <w:tab/>
        </w:r>
        <w:r w:rsidR="00A6023F">
          <w:rPr>
            <w:noProof/>
            <w:webHidden/>
          </w:rPr>
          <w:fldChar w:fldCharType="begin"/>
        </w:r>
        <w:r w:rsidR="00A6023F">
          <w:rPr>
            <w:noProof/>
            <w:webHidden/>
          </w:rPr>
          <w:instrText xml:space="preserve"> PAGEREF _Toc230160125 \h </w:instrText>
        </w:r>
        <w:r w:rsidR="00A6023F">
          <w:rPr>
            <w:noProof/>
            <w:webHidden/>
          </w:rPr>
        </w:r>
        <w:r w:rsidR="00A6023F">
          <w:rPr>
            <w:noProof/>
            <w:webHidden/>
          </w:rPr>
          <w:fldChar w:fldCharType="separate"/>
        </w:r>
        <w:r w:rsidR="00A6023F">
          <w:rPr>
            <w:noProof/>
            <w:webHidden/>
          </w:rPr>
          <w:t>4</w:t>
        </w:r>
        <w:r w:rsidR="00A6023F">
          <w:rPr>
            <w:noProof/>
            <w:webHidden/>
          </w:rPr>
          <w:fldChar w:fldCharType="end"/>
        </w:r>
      </w:hyperlink>
    </w:p>
    <w:p w14:paraId="655DDACA" w14:textId="77777777" w:rsidR="00A6023F" w:rsidRDefault="006F243F">
      <w:pPr>
        <w:pStyle w:val="TOC2"/>
        <w:tabs>
          <w:tab w:val="right" w:leader="dot" w:pos="8778"/>
        </w:tabs>
        <w:rPr>
          <w:rFonts w:asciiTheme="minorHAnsi" w:eastAsiaTheme="minorEastAsia" w:hAnsiTheme="minorHAnsi"/>
          <w:noProof/>
          <w:sz w:val="22"/>
        </w:rPr>
      </w:pPr>
      <w:hyperlink w:anchor="_Toc230160126" w:history="1">
        <w:r w:rsidR="00A6023F" w:rsidRPr="00B8543E">
          <w:rPr>
            <w:rStyle w:val="Hyperlink"/>
            <w:noProof/>
          </w:rPr>
          <w:t>4.2 Kết quả thực nghiệm</w:t>
        </w:r>
        <w:r w:rsidR="00A6023F">
          <w:rPr>
            <w:noProof/>
            <w:webHidden/>
          </w:rPr>
          <w:tab/>
        </w:r>
        <w:r w:rsidR="00A6023F">
          <w:rPr>
            <w:noProof/>
            <w:webHidden/>
          </w:rPr>
          <w:fldChar w:fldCharType="begin"/>
        </w:r>
        <w:r w:rsidR="00A6023F">
          <w:rPr>
            <w:noProof/>
            <w:webHidden/>
          </w:rPr>
          <w:instrText xml:space="preserve"> PAGEREF _Toc230160126 \h </w:instrText>
        </w:r>
        <w:r w:rsidR="00A6023F">
          <w:rPr>
            <w:noProof/>
            <w:webHidden/>
          </w:rPr>
        </w:r>
        <w:r w:rsidR="00A6023F">
          <w:rPr>
            <w:noProof/>
            <w:webHidden/>
          </w:rPr>
          <w:fldChar w:fldCharType="separate"/>
        </w:r>
        <w:r w:rsidR="00A6023F">
          <w:rPr>
            <w:noProof/>
            <w:webHidden/>
          </w:rPr>
          <w:t>4</w:t>
        </w:r>
        <w:r w:rsidR="00A6023F">
          <w:rPr>
            <w:noProof/>
            <w:webHidden/>
          </w:rPr>
          <w:fldChar w:fldCharType="end"/>
        </w:r>
      </w:hyperlink>
    </w:p>
    <w:p w14:paraId="5C9F690C" w14:textId="77777777" w:rsidR="00A6023F" w:rsidRDefault="006F243F">
      <w:pPr>
        <w:pStyle w:val="TOC3"/>
        <w:tabs>
          <w:tab w:val="right" w:leader="dot" w:pos="8778"/>
        </w:tabs>
        <w:rPr>
          <w:rFonts w:asciiTheme="minorHAnsi" w:eastAsiaTheme="minorEastAsia" w:hAnsiTheme="minorHAnsi"/>
          <w:noProof/>
          <w:sz w:val="22"/>
        </w:rPr>
      </w:pPr>
      <w:hyperlink w:anchor="_Toc230160127" w:history="1">
        <w:r w:rsidR="00A6023F" w:rsidRPr="00B8543E">
          <w:rPr>
            <w:rStyle w:val="Hyperlink"/>
            <w:noProof/>
          </w:rPr>
          <w:t>4.2.1 Giao diện trang chủ</w:t>
        </w:r>
        <w:r w:rsidR="00A6023F">
          <w:rPr>
            <w:noProof/>
            <w:webHidden/>
          </w:rPr>
          <w:tab/>
        </w:r>
        <w:r w:rsidR="00A6023F">
          <w:rPr>
            <w:noProof/>
            <w:webHidden/>
          </w:rPr>
          <w:fldChar w:fldCharType="begin"/>
        </w:r>
        <w:r w:rsidR="00A6023F">
          <w:rPr>
            <w:noProof/>
            <w:webHidden/>
          </w:rPr>
          <w:instrText xml:space="preserve"> PAGEREF _Toc230160127 \h </w:instrText>
        </w:r>
        <w:r w:rsidR="00A6023F">
          <w:rPr>
            <w:noProof/>
            <w:webHidden/>
          </w:rPr>
        </w:r>
        <w:r w:rsidR="00A6023F">
          <w:rPr>
            <w:noProof/>
            <w:webHidden/>
          </w:rPr>
          <w:fldChar w:fldCharType="separate"/>
        </w:r>
        <w:r w:rsidR="00A6023F">
          <w:rPr>
            <w:noProof/>
            <w:webHidden/>
          </w:rPr>
          <w:t>4</w:t>
        </w:r>
        <w:r w:rsidR="00A6023F">
          <w:rPr>
            <w:noProof/>
            <w:webHidden/>
          </w:rPr>
          <w:fldChar w:fldCharType="end"/>
        </w:r>
      </w:hyperlink>
    </w:p>
    <w:p w14:paraId="6A8DE040" w14:textId="77777777" w:rsidR="00A6023F" w:rsidRDefault="006F243F">
      <w:pPr>
        <w:pStyle w:val="TOC3"/>
        <w:tabs>
          <w:tab w:val="right" w:leader="dot" w:pos="8778"/>
        </w:tabs>
        <w:rPr>
          <w:rFonts w:asciiTheme="minorHAnsi" w:eastAsiaTheme="minorEastAsia" w:hAnsiTheme="minorHAnsi"/>
          <w:noProof/>
          <w:sz w:val="22"/>
        </w:rPr>
      </w:pPr>
      <w:hyperlink w:anchor="_Toc230160128" w:history="1">
        <w:r w:rsidR="00A6023F" w:rsidRPr="00B8543E">
          <w:rPr>
            <w:rStyle w:val="Hyperlink"/>
            <w:noProof/>
          </w:rPr>
          <w:t>4.2.2 Giao diện trang …</w:t>
        </w:r>
        <w:r w:rsidR="00A6023F">
          <w:rPr>
            <w:noProof/>
            <w:webHidden/>
          </w:rPr>
          <w:tab/>
        </w:r>
        <w:r w:rsidR="00A6023F">
          <w:rPr>
            <w:noProof/>
            <w:webHidden/>
          </w:rPr>
          <w:fldChar w:fldCharType="begin"/>
        </w:r>
        <w:r w:rsidR="00A6023F">
          <w:rPr>
            <w:noProof/>
            <w:webHidden/>
          </w:rPr>
          <w:instrText xml:space="preserve"> PAGEREF _Toc230160128 \h </w:instrText>
        </w:r>
        <w:r w:rsidR="00A6023F">
          <w:rPr>
            <w:noProof/>
            <w:webHidden/>
          </w:rPr>
        </w:r>
        <w:r w:rsidR="00A6023F">
          <w:rPr>
            <w:noProof/>
            <w:webHidden/>
          </w:rPr>
          <w:fldChar w:fldCharType="separate"/>
        </w:r>
        <w:r w:rsidR="00A6023F">
          <w:rPr>
            <w:noProof/>
            <w:webHidden/>
          </w:rPr>
          <w:t>4</w:t>
        </w:r>
        <w:r w:rsidR="00A6023F">
          <w:rPr>
            <w:noProof/>
            <w:webHidden/>
          </w:rPr>
          <w:fldChar w:fldCharType="end"/>
        </w:r>
      </w:hyperlink>
    </w:p>
    <w:p w14:paraId="5FE0F0DB" w14:textId="77777777" w:rsidR="00A6023F" w:rsidRDefault="006F243F">
      <w:pPr>
        <w:pStyle w:val="TOC1"/>
        <w:tabs>
          <w:tab w:val="right" w:leader="dot" w:pos="8778"/>
        </w:tabs>
        <w:rPr>
          <w:rFonts w:asciiTheme="minorHAnsi" w:eastAsiaTheme="minorEastAsia" w:hAnsiTheme="minorHAnsi"/>
          <w:noProof/>
          <w:sz w:val="22"/>
        </w:rPr>
      </w:pPr>
      <w:hyperlink w:anchor="_Toc230160129" w:history="1">
        <w:r w:rsidR="00A6023F" w:rsidRPr="00B8543E">
          <w:rPr>
            <w:rStyle w:val="Hyperlink"/>
            <w:noProof/>
          </w:rPr>
          <w:t>CHƯƠNG 5. Kết luận và hướng phát triển</w:t>
        </w:r>
        <w:r w:rsidR="00A6023F">
          <w:rPr>
            <w:noProof/>
            <w:webHidden/>
          </w:rPr>
          <w:tab/>
        </w:r>
        <w:r w:rsidR="00A6023F">
          <w:rPr>
            <w:noProof/>
            <w:webHidden/>
          </w:rPr>
          <w:fldChar w:fldCharType="begin"/>
        </w:r>
        <w:r w:rsidR="00A6023F">
          <w:rPr>
            <w:noProof/>
            <w:webHidden/>
          </w:rPr>
          <w:instrText xml:space="preserve"> PAGEREF _Toc230160129 \h </w:instrText>
        </w:r>
        <w:r w:rsidR="00A6023F">
          <w:rPr>
            <w:noProof/>
            <w:webHidden/>
          </w:rPr>
        </w:r>
        <w:r w:rsidR="00A6023F">
          <w:rPr>
            <w:noProof/>
            <w:webHidden/>
          </w:rPr>
          <w:fldChar w:fldCharType="separate"/>
        </w:r>
        <w:r w:rsidR="00A6023F">
          <w:rPr>
            <w:noProof/>
            <w:webHidden/>
          </w:rPr>
          <w:t>5</w:t>
        </w:r>
        <w:r w:rsidR="00A6023F">
          <w:rPr>
            <w:noProof/>
            <w:webHidden/>
          </w:rPr>
          <w:fldChar w:fldCharType="end"/>
        </w:r>
      </w:hyperlink>
    </w:p>
    <w:p w14:paraId="5384FA31" w14:textId="77777777" w:rsidR="00A6023F" w:rsidRDefault="006F243F">
      <w:pPr>
        <w:pStyle w:val="TOC2"/>
        <w:tabs>
          <w:tab w:val="right" w:leader="dot" w:pos="8778"/>
        </w:tabs>
        <w:rPr>
          <w:rFonts w:asciiTheme="minorHAnsi" w:eastAsiaTheme="minorEastAsia" w:hAnsiTheme="minorHAnsi"/>
          <w:noProof/>
          <w:sz w:val="22"/>
        </w:rPr>
      </w:pPr>
      <w:hyperlink w:anchor="_Toc230160130" w:history="1">
        <w:r w:rsidR="00A6023F" w:rsidRPr="00B8543E">
          <w:rPr>
            <w:rStyle w:val="Hyperlink"/>
            <w:noProof/>
          </w:rPr>
          <w:t>5.1 Kết luận</w:t>
        </w:r>
        <w:r w:rsidR="00A6023F">
          <w:rPr>
            <w:noProof/>
            <w:webHidden/>
          </w:rPr>
          <w:tab/>
        </w:r>
        <w:r w:rsidR="00A6023F">
          <w:rPr>
            <w:noProof/>
            <w:webHidden/>
          </w:rPr>
          <w:fldChar w:fldCharType="begin"/>
        </w:r>
        <w:r w:rsidR="00A6023F">
          <w:rPr>
            <w:noProof/>
            <w:webHidden/>
          </w:rPr>
          <w:instrText xml:space="preserve"> PAGEREF _Toc230160130 \h </w:instrText>
        </w:r>
        <w:r w:rsidR="00A6023F">
          <w:rPr>
            <w:noProof/>
            <w:webHidden/>
          </w:rPr>
        </w:r>
        <w:r w:rsidR="00A6023F">
          <w:rPr>
            <w:noProof/>
            <w:webHidden/>
          </w:rPr>
          <w:fldChar w:fldCharType="separate"/>
        </w:r>
        <w:r w:rsidR="00A6023F">
          <w:rPr>
            <w:noProof/>
            <w:webHidden/>
          </w:rPr>
          <w:t>5</w:t>
        </w:r>
        <w:r w:rsidR="00A6023F">
          <w:rPr>
            <w:noProof/>
            <w:webHidden/>
          </w:rPr>
          <w:fldChar w:fldCharType="end"/>
        </w:r>
      </w:hyperlink>
    </w:p>
    <w:p w14:paraId="2F7F1493" w14:textId="77777777" w:rsidR="00A6023F" w:rsidRDefault="006F243F">
      <w:pPr>
        <w:pStyle w:val="TOC2"/>
        <w:tabs>
          <w:tab w:val="right" w:leader="dot" w:pos="8778"/>
        </w:tabs>
        <w:rPr>
          <w:rFonts w:asciiTheme="minorHAnsi" w:eastAsiaTheme="minorEastAsia" w:hAnsiTheme="minorHAnsi"/>
          <w:noProof/>
          <w:sz w:val="22"/>
        </w:rPr>
      </w:pPr>
      <w:hyperlink w:anchor="_Toc230160131" w:history="1">
        <w:r w:rsidR="00A6023F" w:rsidRPr="00B8543E">
          <w:rPr>
            <w:rStyle w:val="Hyperlink"/>
            <w:noProof/>
          </w:rPr>
          <w:t>5.2 Hướng phát triển</w:t>
        </w:r>
        <w:r w:rsidR="00A6023F">
          <w:rPr>
            <w:noProof/>
            <w:webHidden/>
          </w:rPr>
          <w:tab/>
        </w:r>
        <w:r w:rsidR="00A6023F">
          <w:rPr>
            <w:noProof/>
            <w:webHidden/>
          </w:rPr>
          <w:fldChar w:fldCharType="begin"/>
        </w:r>
        <w:r w:rsidR="00A6023F">
          <w:rPr>
            <w:noProof/>
            <w:webHidden/>
          </w:rPr>
          <w:instrText xml:space="preserve"> PAGEREF _Toc230160131 \h </w:instrText>
        </w:r>
        <w:r w:rsidR="00A6023F">
          <w:rPr>
            <w:noProof/>
            <w:webHidden/>
          </w:rPr>
        </w:r>
        <w:r w:rsidR="00A6023F">
          <w:rPr>
            <w:noProof/>
            <w:webHidden/>
          </w:rPr>
          <w:fldChar w:fldCharType="separate"/>
        </w:r>
        <w:r w:rsidR="00A6023F">
          <w:rPr>
            <w:noProof/>
            <w:webHidden/>
          </w:rPr>
          <w:t>5</w:t>
        </w:r>
        <w:r w:rsidR="00A6023F">
          <w:rPr>
            <w:noProof/>
            <w:webHidden/>
          </w:rPr>
          <w:fldChar w:fldCharType="end"/>
        </w:r>
      </w:hyperlink>
    </w:p>
    <w:p w14:paraId="39451F06" w14:textId="77777777" w:rsidR="00084BF4" w:rsidRDefault="00084BF4">
      <w:r>
        <w:fldChar w:fldCharType="end"/>
      </w:r>
    </w:p>
    <w:p w14:paraId="2BC3F7EE" w14:textId="77777777" w:rsidR="00C50A2A" w:rsidRDefault="00C50A2A" w:rsidP="00C50A2A">
      <w:pPr>
        <w:pStyle w:val="DEMUC"/>
      </w:pPr>
      <w:r>
        <w:br w:type="page"/>
      </w:r>
    </w:p>
    <w:p w14:paraId="180B3BA2" w14:textId="77777777" w:rsidR="000B3C8E" w:rsidRDefault="00314527" w:rsidP="00C50A2A">
      <w:pPr>
        <w:pStyle w:val="DEMUC"/>
      </w:pPr>
      <w:r>
        <w:lastRenderedPageBreak/>
        <w:t>Danh mục hình ảnh</w:t>
      </w:r>
    </w:p>
    <w:p w14:paraId="01FB64FC" w14:textId="77777777" w:rsidR="00D840FB" w:rsidRDefault="000B3C8E" w:rsidP="00D840FB">
      <w:pPr>
        <w:pStyle w:val="noidung"/>
      </w:pPr>
      <w:r>
        <w:t xml:space="preserve">Chèn danh mục hình ảnh bằng cách vào References &gt; Insert Table of Figures </w:t>
      </w:r>
      <w:r w:rsidR="00D840FB">
        <w:t>&gt; chọn nhãn Hình tại khung màu đỏ</w:t>
      </w:r>
    </w:p>
    <w:p w14:paraId="245DD4B1" w14:textId="77777777" w:rsidR="00D840FB" w:rsidRDefault="00D840FB" w:rsidP="000B3C8E">
      <w:pPr>
        <w:pStyle w:val="noidung"/>
      </w:pPr>
      <w:r w:rsidRPr="00D840FB">
        <w:rPr>
          <w:noProof/>
        </w:rPr>
        <w:drawing>
          <wp:inline distT="0" distB="0" distL="0" distR="0" wp14:anchorId="202B7DF4" wp14:editId="3F8BBB5A">
            <wp:extent cx="5162997" cy="480863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162997" cy="4808637"/>
                    </a:xfrm>
                    <a:prstGeom prst="rect">
                      <a:avLst/>
                    </a:prstGeom>
                  </pic:spPr>
                </pic:pic>
              </a:graphicData>
            </a:graphic>
          </wp:inline>
        </w:drawing>
      </w:r>
    </w:p>
    <w:p w14:paraId="3EB5462C" w14:textId="77777777" w:rsidR="00D840FB" w:rsidRDefault="00D840FB">
      <w:pPr>
        <w:rPr>
          <w:b/>
          <w:caps/>
          <w:sz w:val="30"/>
        </w:rPr>
      </w:pPr>
      <w:r>
        <w:br w:type="page"/>
      </w:r>
    </w:p>
    <w:p w14:paraId="4B51D57C" w14:textId="77777777" w:rsidR="00314527" w:rsidRDefault="00314527" w:rsidP="00C50A2A">
      <w:pPr>
        <w:pStyle w:val="DEMUC"/>
      </w:pPr>
      <w:r>
        <w:lastRenderedPageBreak/>
        <w:t>Danh mục bảng biểu</w:t>
      </w:r>
    </w:p>
    <w:p w14:paraId="1D77C52C" w14:textId="77777777" w:rsidR="00D840FB" w:rsidRDefault="00D840FB" w:rsidP="00D840FB">
      <w:pPr>
        <w:pStyle w:val="noidung"/>
      </w:pPr>
      <w:r>
        <w:t>Chèn danh mục hình ảnh bằng cách vào References &gt; Insert Table of Figures  &gt; chọn nhãn Bảng tại khung màu đỏ</w:t>
      </w:r>
    </w:p>
    <w:p w14:paraId="16D3FBA2" w14:textId="77777777" w:rsidR="00D840FB" w:rsidRDefault="00D840FB" w:rsidP="00D840FB">
      <w:pPr>
        <w:pStyle w:val="noidung"/>
      </w:pPr>
      <w:r w:rsidRPr="00D840FB">
        <w:rPr>
          <w:noProof/>
        </w:rPr>
        <w:drawing>
          <wp:inline distT="0" distB="0" distL="0" distR="0" wp14:anchorId="6E9F50FF" wp14:editId="70F336A7">
            <wp:extent cx="5162997" cy="480863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162997" cy="4808637"/>
                    </a:xfrm>
                    <a:prstGeom prst="rect">
                      <a:avLst/>
                    </a:prstGeom>
                  </pic:spPr>
                </pic:pic>
              </a:graphicData>
            </a:graphic>
          </wp:inline>
        </w:drawing>
      </w:r>
    </w:p>
    <w:p w14:paraId="5D6936BD" w14:textId="77777777" w:rsidR="0002381A" w:rsidRDefault="0002381A" w:rsidP="00C50A2A">
      <w:pPr>
        <w:pStyle w:val="DEMUC"/>
      </w:pPr>
    </w:p>
    <w:p w14:paraId="2865D60A" w14:textId="77777777" w:rsidR="00D840FB" w:rsidRDefault="00D840FB" w:rsidP="00C50A2A">
      <w:pPr>
        <w:pStyle w:val="DEMUC"/>
        <w:sectPr w:rsidR="00D840FB" w:rsidSect="00A6023F">
          <w:footerReference w:type="default" r:id="rId10"/>
          <w:pgSz w:w="11907" w:h="16840" w:code="9"/>
          <w:pgMar w:top="1134" w:right="1134" w:bottom="1134" w:left="1985" w:header="680" w:footer="680" w:gutter="0"/>
          <w:pgNumType w:fmt="lowerRoman" w:start="1"/>
          <w:cols w:space="720"/>
          <w:docGrid w:linePitch="381"/>
        </w:sectPr>
      </w:pPr>
    </w:p>
    <w:p w14:paraId="65D10E41" w14:textId="77777777" w:rsidR="00314527" w:rsidRDefault="00101E1F" w:rsidP="00BD00D0">
      <w:pPr>
        <w:pStyle w:val="Heading1"/>
      </w:pPr>
      <w:bookmarkStart w:id="0" w:name="_Toc230160097"/>
      <w:r>
        <w:lastRenderedPageBreak/>
        <w:t>T</w:t>
      </w:r>
      <w:r w:rsidR="0035699F">
        <w:t>ổng quan nghiên cứu</w:t>
      </w:r>
      <w:bookmarkEnd w:id="0"/>
    </w:p>
    <w:p w14:paraId="201CBE8A" w14:textId="15414BDB" w:rsidR="007950DA" w:rsidRDefault="007950DA" w:rsidP="00EC5402">
      <w:pPr>
        <w:pStyle w:val="Heading2"/>
      </w:pPr>
      <w:bookmarkStart w:id="1" w:name="_Toc230160098"/>
      <w:r>
        <w:t>Đặt vấn đề</w:t>
      </w:r>
      <w:bookmarkEnd w:id="1"/>
    </w:p>
    <w:p w14:paraId="2F8A6E68" w14:textId="15E9502D" w:rsidR="0082485E" w:rsidRDefault="0082485E" w:rsidP="0082485E">
      <w:pPr>
        <w:pStyle w:val="noidung"/>
      </w:pPr>
      <w:r>
        <w:t>Trong bối cảnh công nghệ thông tin phát triển mạnh mẽ như hiện nay, việc ứng dụng công nghệ vào lĩnh vực giáo dục đã trở thành xu hướng tất yếu. Các hoạt động dạy và học không còn bị giới hạn trong phạm vi lớp học truyền thống mà ngày càng được mở rộng sang môi trường trực tuyến, nơi giáo viên và học sinh có thể tương tác với nhau thông qua internet. Hình thức này mang lại nhiều thuận lợi trong việc tổ chức học tập, giao bài, trao đổi kiến thức và kiểm tra đánh giá kết quả học tập.</w:t>
      </w:r>
      <w:r>
        <w:t xml:space="preserve"> </w:t>
      </w:r>
    </w:p>
    <w:p w14:paraId="6CBA5A87" w14:textId="5967049C" w:rsidR="0082485E" w:rsidRDefault="0082485E" w:rsidP="0082485E">
      <w:pPr>
        <w:pStyle w:val="noidung"/>
      </w:pPr>
      <w:r>
        <w:t>Tuy nhiên, việc triển khai học trực tuyến cũng phát sinh nhiều khó khăn. Giáo viên thường phải sử dụng nhiều công cụ rời rạc để quản lý lớp học, giao bài tập, kiểm tra trắc nghiệm và chấm điểm. Điều đó khiến quá trình giảng dạy thiếu tính đồng bộ, tốn nhiều thời gian và khó kiểm soát dữ liệu học tập của học sinh. Về phía học sinh, việc phải tiếp cận nhiều nền tảng khác nhau cũng gây ra không ít bất tiện, ảnh hưởng đến hiệu quả học tập.</w:t>
      </w:r>
      <w:r>
        <w:t xml:space="preserve"> </w:t>
      </w:r>
    </w:p>
    <w:p w14:paraId="442FE993" w14:textId="77777777" w:rsidR="0082485E" w:rsidRDefault="0082485E" w:rsidP="0082485E">
      <w:pPr>
        <w:pStyle w:val="noidung"/>
      </w:pPr>
      <w:r>
        <w:t>Từ thực tế đó, nhu cầu xây dựng một website hỗ trợ học trực tuyến là rất cần thiết. Một hệ thống được thiết kế tốt có thể tích hợp đầy đủ các chức năng cần thiết cho giáo viên, học sinh và quản trị viên, từ đó giúp quá trình dạy và học trở nên thuận tiện, khoa học và hiệu quả hơn.</w:t>
      </w:r>
    </w:p>
    <w:p w14:paraId="0507CE87" w14:textId="77777777" w:rsidR="003404B9" w:rsidRPr="003404B9" w:rsidRDefault="003404B9" w:rsidP="0082485E">
      <w:pPr>
        <w:pStyle w:val="noidung"/>
      </w:pPr>
    </w:p>
    <w:p w14:paraId="09C66F54" w14:textId="75F73A64" w:rsidR="007950DA" w:rsidRDefault="007950DA" w:rsidP="00EC5402">
      <w:pPr>
        <w:pStyle w:val="Heading2"/>
      </w:pPr>
      <w:bookmarkStart w:id="2" w:name="_Toc230160099"/>
      <w:r>
        <w:t>Mục tiêu nghiên cứu</w:t>
      </w:r>
      <w:bookmarkEnd w:id="2"/>
    </w:p>
    <w:p w14:paraId="438ECE73" w14:textId="2FB5E61C" w:rsidR="0082485E" w:rsidRDefault="0082485E" w:rsidP="0082485E">
      <w:pPr>
        <w:pStyle w:val="noidung"/>
      </w:pPr>
      <w:r>
        <w:t>Đề tài được thực hiện nhằm xây dựng một website hỗ trợ học trực tuyến có khả năng đáp ứng các nhu cầu cơ bản trong công tác giảng dạy và học tập. Mục tiêu chính của hệ thống là hỗ trợ quản lý lớp học, bài tập, trắc nghiệm và điểm số trên cùng một nền tảng thống nhất. Thông qua đó, giáo viên có thể dễ dàng giao bài, nhận bài, chấm điểm và theo dõi tình hình học tập của học sinh</w:t>
      </w:r>
      <w:r>
        <w:t xml:space="preserve">. </w:t>
      </w:r>
    </w:p>
    <w:p w14:paraId="5892D789" w14:textId="7F037828" w:rsidR="0082485E" w:rsidRDefault="0082485E" w:rsidP="0082485E">
      <w:pPr>
        <w:pStyle w:val="noidung"/>
      </w:pPr>
      <w:r>
        <w:t>Bên cạnh đó, hệ thống còn hướng tới việc giúp học sinh chủ động hơn trong quá trình học tập. Học sinh có thể truy cập vào website để làm bài tập, làm trắc nghiệm và xem kết quả học tập của mình bất cứ khi nào cần thiết. Ngoài ra, nhà quản trị hệ thống cũng có thể theo dõi, cập nhật và điều chỉnh dữ liệu liên quan đến người dùng, lớp học và môn học một cách thuận lợi.</w:t>
      </w:r>
      <w:r>
        <w:t xml:space="preserve"> </w:t>
      </w:r>
    </w:p>
    <w:p w14:paraId="146380BC" w14:textId="77777777" w:rsidR="0082485E" w:rsidRDefault="0082485E" w:rsidP="0082485E">
      <w:pPr>
        <w:pStyle w:val="noidung"/>
      </w:pPr>
      <w:r>
        <w:lastRenderedPageBreak/>
        <w:t>Mục tiêu sâu hơn của đề tài là xây dựng một sản phẩm phần mềm có giao diện thân thiện, dễ sử dụng và có tính ứng dụng thực tế. Hệ thống không chỉ đáp ứng yêu cầu sử dụng trong phạm vi một đề tài sinh viên mà còn có thể phát triển mở rộng trong tương lai nếu được tiếp tục hoàn thiện.</w:t>
      </w:r>
    </w:p>
    <w:p w14:paraId="2887F67B" w14:textId="77777777" w:rsidR="003404B9" w:rsidRPr="003404B9" w:rsidRDefault="003404B9" w:rsidP="003404B9"/>
    <w:p w14:paraId="1CA9B007" w14:textId="2F80E1EC" w:rsidR="007950DA" w:rsidRDefault="007950DA" w:rsidP="00EC5402">
      <w:pPr>
        <w:pStyle w:val="Heading2"/>
      </w:pPr>
      <w:bookmarkStart w:id="3" w:name="_Toc230160100"/>
      <w:r>
        <w:t>Phương pháp nghiên cứu</w:t>
      </w:r>
      <w:bookmarkEnd w:id="3"/>
    </w:p>
    <w:p w14:paraId="0BB17184" w14:textId="1F2E6E8C" w:rsidR="0082485E" w:rsidRDefault="0082485E" w:rsidP="0082485E">
      <w:pPr>
        <w:pStyle w:val="noidung"/>
      </w:pPr>
      <w:r>
        <w:t xml:space="preserve">Trong quá trình thực hiện đề tài, nhiều phương pháp nghiên cứu khác nhau đã được sử dụng để đảm bảo tính logic và khả năng triển khai thực tế của hệ thống. Trước hết, người thực hiện tiến hành thu thập tài liệu từ sách, giáo trình, các bài viết chuyên môn và các nguồn tham khảo trên internet liên quan đến lập trình web, thiết kế cơ sở dữ liệu và phân tích hệ thống. Đây là bước quan trọng giúp hình thành nền </w:t>
      </w:r>
      <w:r w:rsidRPr="0082485E">
        <w:t>tảng</w:t>
      </w:r>
      <w:r>
        <w:t xml:space="preserve"> lý thuyết ban đầu cho đề tài</w:t>
      </w:r>
      <w:r>
        <w:t>.</w:t>
      </w:r>
    </w:p>
    <w:p w14:paraId="315C9851" w14:textId="4A83CC89" w:rsidR="0082485E" w:rsidRDefault="0082485E" w:rsidP="0082485E">
      <w:pPr>
        <w:pStyle w:val="noidung"/>
      </w:pPr>
      <w:r>
        <w:t>Sau khi có cơ sở kiến thức cần thiết, đề tài được tiếp cận theo hướng phân tích hệ thống. Người thực hiện xác định các tác nhân tham gia, phân chia các chức năng chính và xây dựng sơ đồ use case cũng như sơ đồ luồng dữ liệu. Cách tiếp cận này giúp làm rõ cách hệ thống vận hành và mối quan hệ giữa các thành phần trong chương trình.</w:t>
      </w:r>
      <w:r>
        <w:t xml:space="preserve"> </w:t>
      </w:r>
    </w:p>
    <w:p w14:paraId="484C1A37" w14:textId="77777777" w:rsidR="0082485E" w:rsidRDefault="0082485E" w:rsidP="0082485E">
      <w:pPr>
        <w:pStyle w:val="noidung"/>
      </w:pPr>
      <w:r>
        <w:t>Tiếp theo, đề tài được triển khai bằng phương pháp thiết kế và lập trình thực nghiệm. Các chức năng được xây dựng từng phần, sau đó kiểm tra và hiệu chỉnh để đảm bảo hoạt động đúng yêu cầu. Đồng thời, cơ sở dữ liệu được thiết kế sao cho phù hợp với cấu trúc chức năng của hệ thống, giúp việc lưu trữ và truy xuất dữ liệu được hiệu quả hơn.</w:t>
      </w:r>
    </w:p>
    <w:p w14:paraId="7E67EE5A" w14:textId="77777777" w:rsidR="003404B9" w:rsidRPr="003404B9" w:rsidRDefault="003404B9" w:rsidP="0082485E">
      <w:pPr>
        <w:pStyle w:val="noidung"/>
      </w:pPr>
    </w:p>
    <w:p w14:paraId="34D2AD19" w14:textId="2A7E49C4" w:rsidR="007950DA" w:rsidRDefault="007950DA" w:rsidP="00EC5402">
      <w:pPr>
        <w:pStyle w:val="Heading2"/>
      </w:pPr>
      <w:bookmarkStart w:id="4" w:name="_Toc230160101"/>
      <w:r>
        <w:t>Đối tượng nghiên cứu</w:t>
      </w:r>
      <w:bookmarkEnd w:id="4"/>
    </w:p>
    <w:p w14:paraId="48F0AF36" w14:textId="44EB7397" w:rsidR="0082485E" w:rsidRDefault="0082485E" w:rsidP="0082485E">
      <w:pPr>
        <w:pStyle w:val="noidung"/>
      </w:pPr>
      <w:r>
        <w:t>Đối tượng nghiên cứu của đề tài là hệ thống website hỗ trợ học trực tuyến và các thành phần liên quan đến việc tổ chức hoạt động dạy học trên môi trường web. Cụ thể, đề tài tập trung vào ba nhóm người dùng chính gồm quản trị viên, giáo viên và học sinh. Mỗi nhóm người dùng sẽ có vai trò, quyền hạn và chức năng sử dụng khác nhau trong hệ thống.</w:t>
      </w:r>
      <w:r>
        <w:t xml:space="preserve"> </w:t>
      </w:r>
    </w:p>
    <w:p w14:paraId="547E8A4D" w14:textId="77777777" w:rsidR="0082485E" w:rsidRDefault="0082485E" w:rsidP="0082485E">
      <w:pPr>
        <w:pStyle w:val="noidung"/>
      </w:pPr>
      <w:r>
        <w:lastRenderedPageBreak/>
        <w:t>Ngoài ra, đề tài còn nghiên cứu các vấn đề liên quan đến tổ chức dữ liệu, giao diện sử dụng, luồng xử lý chức năng và cách thức tương tác giữa người dùng với hệ thống. Đây là những yếu tố quan trọng quyết định tính hoàn chỉnh và khả năng ứng dụng thực tế của website.</w:t>
      </w:r>
    </w:p>
    <w:p w14:paraId="65463E1E" w14:textId="0F5B6F2B" w:rsidR="00B556F3" w:rsidRDefault="00B556F3" w:rsidP="003404B9"/>
    <w:p w14:paraId="41C470E7" w14:textId="6FA9B89F" w:rsidR="00B556F3" w:rsidRDefault="0082485E" w:rsidP="00B556F3">
      <w:pPr>
        <w:pStyle w:val="Heading2"/>
      </w:pPr>
      <w:r>
        <w:t>Phạm vi nghiên cứu</w:t>
      </w:r>
    </w:p>
    <w:p w14:paraId="16A00836" w14:textId="2F4E0962" w:rsidR="0082485E" w:rsidRDefault="0082485E" w:rsidP="0082485E">
      <w:pPr>
        <w:pStyle w:val="noidung"/>
      </w:pPr>
      <w:r>
        <w:t>Phạm vi nghiên cứu của đề tài tập trung vào việc xây dựng một website hỗ trợ học trực tuyến ở mức độ cơ bản nhưng đầy đủ chức năng chính. Hệ thống hướng đến việc giải quyết các nghiệp vụ phổ biến trong quá trình dạy và học như quản lý lớp, quản lý giáo viên, quản lý học sinh, giao bài tập, làm trắc nghiệm, chấm điểm và xem kết quả.</w:t>
      </w:r>
      <w:r>
        <w:t xml:space="preserve"> </w:t>
      </w:r>
    </w:p>
    <w:p w14:paraId="1467CC1F" w14:textId="77777777" w:rsidR="0082485E" w:rsidRDefault="0082485E" w:rsidP="0082485E">
      <w:pPr>
        <w:pStyle w:val="noidung"/>
      </w:pPr>
      <w:r>
        <w:t>Do giới hạn về thời gian và nguồn lực, hệ thống chưa đi sâu vào các chức năng phức tạp như học trực tuyến bằng video, họp lớp ảo hay tích hợp trí tuệ nhân tạo. Tuy nhiên, trong phạm vi một đề tài nghiên cứu sinh viên, hệ thống vẫn đảm bảo tính thực tiễn và có thể áp dụng vào những mô hình giáo dục có quy mô vừa và nhỏ</w:t>
      </w:r>
    </w:p>
    <w:p w14:paraId="694903DE" w14:textId="28C117DE" w:rsidR="00B556F3" w:rsidRDefault="0082485E" w:rsidP="004407CE">
      <w:pPr>
        <w:pStyle w:val="Heading2"/>
      </w:pPr>
      <w:r>
        <w:t>Ý nghĩa nghiên cứu</w:t>
      </w:r>
    </w:p>
    <w:p w14:paraId="00A7BE6F" w14:textId="3BAB61D0" w:rsidR="0082485E" w:rsidRDefault="0082485E" w:rsidP="0082485E">
      <w:pPr>
        <w:pStyle w:val="noidung"/>
      </w:pPr>
      <w:r>
        <w:t>Đề tài có ý nghĩa rõ rệt trong việc hỗ trợ chuyển đổi số trong giáo dục. Trước hết, website góp phần giúp giáo viên tiết kiệm thời gian trong việc giao bài, theo dõi bài tập và chấm điểm. Việc quản lý thông tin học tập trên một hệ thống tập trung cũng giúp giảm sai sót và tăng tính chính xác trong quá trình sử dụng.</w:t>
      </w:r>
      <w:r>
        <w:t xml:space="preserve"> </w:t>
      </w:r>
    </w:p>
    <w:p w14:paraId="3E41556E" w14:textId="429114C1" w:rsidR="0082485E" w:rsidRDefault="0082485E" w:rsidP="0082485E">
      <w:pPr>
        <w:pStyle w:val="noidung"/>
      </w:pPr>
      <w:r>
        <w:t>Đối với học sinh, hệ thống tạo điều kiện để các em chủ động hơn trong học tập. Các chức năng làm bài tập và làm trắc nghiệm trực tuyến giúp học sinh rèn luyện kỹ năng tự học, tự kiểm tra kiến thức và theo dõi kết quả của bản thân. Điều này góp phần nâng cao chất lượng học tập và khuyến khích tinh thần học tập tích cực.</w:t>
      </w:r>
      <w:r>
        <w:t xml:space="preserve"> </w:t>
      </w:r>
    </w:p>
    <w:p w14:paraId="6B774423" w14:textId="77777777" w:rsidR="0082485E" w:rsidRDefault="0082485E" w:rsidP="0082485E">
      <w:pPr>
        <w:pStyle w:val="noidung"/>
      </w:pPr>
      <w:r>
        <w:t>Về mặt nghiên cứu, đề tài giúp người thực hiện củng cố kiến thức chuyên ngành, đồng thời rèn luyện tư duy phân tích, kỹ năng thiết kế hệ thống và kỹ năng xây dựng phần mềm thực tế. Đây là một bước chuẩn bị tốt cho công việc sau này trong lĩnh vực công nghệ thông tin.</w:t>
      </w:r>
    </w:p>
    <w:p w14:paraId="3969E156" w14:textId="77777777" w:rsidR="004407CE" w:rsidRPr="004407CE" w:rsidRDefault="004407CE" w:rsidP="004407CE"/>
    <w:p w14:paraId="56DC253D" w14:textId="77777777" w:rsidR="00B556F3" w:rsidRPr="00B556F3" w:rsidRDefault="00B556F3" w:rsidP="00B556F3">
      <w:pPr>
        <w:pStyle w:val="noidung"/>
      </w:pPr>
    </w:p>
    <w:p w14:paraId="11476689" w14:textId="7C46EA5F" w:rsidR="00AE636C" w:rsidRDefault="00AE636C" w:rsidP="0082485E">
      <w:pPr>
        <w:pStyle w:val="Heading2"/>
      </w:pPr>
      <w:r w:rsidRPr="007378A0">
        <w:br w:type="page"/>
      </w:r>
      <w:r w:rsidR="002812A4">
        <w:lastRenderedPageBreak/>
        <w:t>Kết chương</w:t>
      </w:r>
    </w:p>
    <w:p w14:paraId="479A4C0D" w14:textId="31052069" w:rsidR="002812A4" w:rsidRPr="002812A4" w:rsidRDefault="002812A4" w:rsidP="002812A4">
      <w:pPr>
        <w:pStyle w:val="noidung"/>
      </w:pPr>
      <w:r>
        <w:t>Chương 1 đã trình bày những nội dung cơ bản nhất của đề tài nghiên cứu, làm rõ bối cảnh thực hiện, mục tiêu nghiên cứu, phương pháp triển khai cũng như phạm vi và ý nghĩa của đề tài. Đây là nền tảng quan trọng để chuyển sang phần cơ sở lý thuyết và các nội dung chuyên sâu ở những chương tiếp theo.</w:t>
      </w:r>
    </w:p>
    <w:p w14:paraId="7B35500F" w14:textId="77777777" w:rsidR="00314527" w:rsidRDefault="0035699F" w:rsidP="00653A3A">
      <w:pPr>
        <w:pStyle w:val="Heading1"/>
      </w:pPr>
      <w:bookmarkStart w:id="5" w:name="_Toc230160102"/>
      <w:r>
        <w:t>Cơ sở lý thuyết</w:t>
      </w:r>
      <w:bookmarkEnd w:id="5"/>
    </w:p>
    <w:p w14:paraId="474D5BCA" w14:textId="77777777" w:rsidR="007D1CB8" w:rsidRPr="0098728A" w:rsidRDefault="007D1CB8" w:rsidP="0098728A">
      <w:pPr>
        <w:pStyle w:val="noidung"/>
      </w:pPr>
      <w:r w:rsidRPr="0098728A">
        <w:rPr>
          <w:highlight w:val="yellow"/>
        </w:rPr>
        <w:t>(Trong chương này trình bày các lý thuyết liên quan về thiết kế web, ngôn ngữ HTML, CSS, Javascript, Bootstrap framework</w:t>
      </w:r>
      <w:r w:rsidR="0098728A" w:rsidRPr="0098728A">
        <w:rPr>
          <w:highlight w:val="yellow"/>
        </w:rPr>
        <w:t xml:space="preserve"> và có trích dẫn cụ thể theo chuẩn IEEE</w:t>
      </w:r>
      <w:r w:rsidRPr="0098728A">
        <w:rPr>
          <w:highlight w:val="yellow"/>
        </w:rPr>
        <w:t>)</w:t>
      </w:r>
    </w:p>
    <w:p w14:paraId="7DC73676" w14:textId="4DE860E1" w:rsidR="007950DA" w:rsidRDefault="004407CE" w:rsidP="00EC5402">
      <w:pPr>
        <w:pStyle w:val="Heading2"/>
      </w:pPr>
      <w:r>
        <w:t>Giới thiệu chung</w:t>
      </w:r>
    </w:p>
    <w:p w14:paraId="66D98368" w14:textId="2A65EE3F" w:rsidR="004B530E" w:rsidRPr="004B530E" w:rsidRDefault="004B530E" w:rsidP="004B530E">
      <w:pPr>
        <w:pStyle w:val="noidung"/>
      </w:pPr>
      <w:r>
        <w:t>Chương này trình bày các công nghệ nền tảng được sử dụng để xây dựng website hỗ trợ học trực tuyến, gồm HTML, CSS, JavaScript, Bootstrap, PHP và MySQL. Mỗi phần sẽ đi theo cấu trúc: khái niệm, cú pháp, ví dụ minh họa và kết quả mong đợi để người đọc dễ hiểu và dễ áp dụng.</w:t>
      </w:r>
    </w:p>
    <w:p w14:paraId="5E814427" w14:textId="5D00EC2B" w:rsidR="007950DA" w:rsidRDefault="004B530E" w:rsidP="00EC5402">
      <w:pPr>
        <w:pStyle w:val="Heading2"/>
      </w:pPr>
      <w:r>
        <w:t>HTML</w:t>
      </w:r>
      <w:r w:rsidR="00174EEF">
        <w:t xml:space="preserve"> là gì?</w:t>
      </w:r>
    </w:p>
    <w:p w14:paraId="0B009E84" w14:textId="331078ED" w:rsidR="004B530E" w:rsidRDefault="004B530E" w:rsidP="004B530E">
      <w:pPr>
        <w:pStyle w:val="noidung"/>
      </w:pPr>
      <w:r>
        <w:t>HTML</w:t>
      </w:r>
      <w:r w:rsidR="00174EEF">
        <w:t>(</w:t>
      </w:r>
      <w:r w:rsidR="00174EEF">
        <w:t>HyperText Markup Language</w:t>
      </w:r>
      <w:r w:rsidR="00174EEF">
        <w:t>)</w:t>
      </w:r>
      <w:r>
        <w:t xml:space="preserve"> là ngôn ngữ đánh dấu</w:t>
      </w:r>
      <w:r w:rsidR="002C0BA8">
        <w:t xml:space="preserve"> chuẩn</w:t>
      </w:r>
      <w:r>
        <w:t xml:space="preserve"> dùng để </w:t>
      </w:r>
      <w:r w:rsidR="002C0BA8">
        <w:t>soạn thảo các tài liệu World Wide Web</w:t>
      </w:r>
      <w:r>
        <w:t xml:space="preserve">, </w:t>
      </w:r>
      <w:r w:rsidR="002C0BA8">
        <w:t>sử dụng 1 loạt các thẻ và thuộc tính được dùng để hiển thị các văn bản và các thông tin khác, cung cấp siêu liên kết tới các tài liệu khác.</w:t>
      </w:r>
    </w:p>
    <w:p w14:paraId="20206C9A" w14:textId="03B42AE9" w:rsidR="00B3334D" w:rsidRDefault="002C0BA8" w:rsidP="002C0BA8">
      <w:pPr>
        <w:pStyle w:val="Heading3"/>
      </w:pPr>
      <w:r>
        <w:t>Công dụng của HTML</w:t>
      </w:r>
    </w:p>
    <w:p w14:paraId="31DED256" w14:textId="5E34E03E" w:rsidR="00CB55E9" w:rsidRPr="00CB55E9" w:rsidRDefault="00CB55E9" w:rsidP="00CB55E9">
      <w:pPr>
        <w:pStyle w:val="noidung"/>
      </w:pPr>
      <w:r w:rsidRPr="00CB55E9">
        <w:t>Thiết kế được nội dung và hình thức của trang web. Xuất bản được các tài liệu trực tuyến hay truy xuất các thông tin trực tuyến bằng cách dùng các liên kết được chèn vào trang web. Tạo ra các biểu mẫu trực tuyến nhằm thu thập các thông tin người dùng, quản lý giao dịch…. Thêm vào đối tượng các hình ảnh video, âm thanh</w:t>
      </w:r>
      <w:r>
        <w:t>.</w:t>
      </w:r>
    </w:p>
    <w:p w14:paraId="16F32105" w14:textId="41C6BFFD" w:rsidR="00B3334D" w:rsidRDefault="005B2F75" w:rsidP="00D724C7">
      <w:pPr>
        <w:pStyle w:val="Heading3"/>
      </w:pPr>
      <w:r>
        <w:t>Một số thẻ HTML thường dùng</w:t>
      </w:r>
    </w:p>
    <w:p w14:paraId="1426B775" w14:textId="77777777" w:rsidR="005B2F75" w:rsidRDefault="005B2F75" w:rsidP="00174EEF">
      <w:pPr>
        <w:pStyle w:val="noidung"/>
        <w:ind w:firstLine="720"/>
      </w:pPr>
      <w:r>
        <w:t>Các thẻ thường dùng trong website bán sách gồm:</w:t>
      </w:r>
    </w:p>
    <w:p w14:paraId="2C58C9A3" w14:textId="77777777" w:rsidR="005B2F75" w:rsidRPr="00174EEF" w:rsidRDefault="005B2F75" w:rsidP="00174EEF">
      <w:pPr>
        <w:pStyle w:val="noidung"/>
        <w:ind w:firstLine="0"/>
      </w:pPr>
      <w:r w:rsidRPr="00174EEF">
        <w:rPr>
          <w:rStyle w:val="HTMLCode"/>
          <w:rFonts w:ascii="Times New Roman" w:eastAsiaTheme="minorHAnsi" w:hAnsi="Times New Roman" w:cstheme="minorBidi"/>
          <w:sz w:val="26"/>
          <w:szCs w:val="22"/>
        </w:rPr>
        <w:t>&lt;h1&gt;</w:t>
      </w:r>
      <w:r w:rsidRPr="00174EEF">
        <w:t xml:space="preserve"> đến </w:t>
      </w:r>
      <w:r w:rsidRPr="00174EEF">
        <w:rPr>
          <w:rStyle w:val="HTMLCode"/>
          <w:rFonts w:ascii="Times New Roman" w:eastAsiaTheme="minorHAnsi" w:hAnsi="Times New Roman" w:cstheme="minorBidi"/>
          <w:sz w:val="26"/>
          <w:szCs w:val="22"/>
        </w:rPr>
        <w:t>&lt;h6&gt;</w:t>
      </w:r>
      <w:r w:rsidRPr="00174EEF">
        <w:t xml:space="preserve"> để tạo tiêu đề.</w:t>
      </w:r>
    </w:p>
    <w:p w14:paraId="653C4CA7" w14:textId="77777777" w:rsidR="005B2F75" w:rsidRPr="00174EEF" w:rsidRDefault="005B2F75" w:rsidP="00174EEF">
      <w:pPr>
        <w:pStyle w:val="noidung"/>
        <w:ind w:firstLine="0"/>
      </w:pPr>
      <w:r w:rsidRPr="00174EEF">
        <w:rPr>
          <w:rStyle w:val="HTMLCode"/>
          <w:rFonts w:ascii="Times New Roman" w:eastAsiaTheme="minorHAnsi" w:hAnsi="Times New Roman" w:cstheme="minorBidi"/>
          <w:sz w:val="26"/>
          <w:szCs w:val="22"/>
        </w:rPr>
        <w:t>&lt;p&gt;</w:t>
      </w:r>
      <w:r w:rsidRPr="00174EEF">
        <w:t xml:space="preserve"> để viết đoạn văn.</w:t>
      </w:r>
    </w:p>
    <w:p w14:paraId="555585B9" w14:textId="77777777" w:rsidR="005B2F75" w:rsidRPr="00174EEF" w:rsidRDefault="005B2F75" w:rsidP="00174EEF">
      <w:pPr>
        <w:pStyle w:val="noidung"/>
        <w:ind w:firstLine="0"/>
      </w:pPr>
      <w:r w:rsidRPr="00174EEF">
        <w:rPr>
          <w:rStyle w:val="HTMLCode"/>
          <w:rFonts w:ascii="Times New Roman" w:eastAsiaTheme="minorHAnsi" w:hAnsi="Times New Roman" w:cstheme="minorBidi"/>
          <w:sz w:val="26"/>
          <w:szCs w:val="22"/>
        </w:rPr>
        <w:lastRenderedPageBreak/>
        <w:t>&lt;a&gt;</w:t>
      </w:r>
      <w:r w:rsidRPr="00174EEF">
        <w:t xml:space="preserve"> để tạo liên kết.</w:t>
      </w:r>
    </w:p>
    <w:p w14:paraId="4CF7E8FE" w14:textId="77777777" w:rsidR="005B2F75" w:rsidRPr="00174EEF" w:rsidRDefault="005B2F75" w:rsidP="00174EEF">
      <w:pPr>
        <w:pStyle w:val="noidung"/>
        <w:ind w:firstLine="0"/>
      </w:pPr>
      <w:r w:rsidRPr="00174EEF">
        <w:rPr>
          <w:rStyle w:val="HTMLCode"/>
          <w:rFonts w:ascii="Times New Roman" w:eastAsiaTheme="minorHAnsi" w:hAnsi="Times New Roman" w:cstheme="minorBidi"/>
          <w:sz w:val="26"/>
          <w:szCs w:val="22"/>
        </w:rPr>
        <w:t>&lt;img&gt;</w:t>
      </w:r>
      <w:r w:rsidRPr="00174EEF">
        <w:t xml:space="preserve"> để hiển thị hình ảnh sách.</w:t>
      </w:r>
    </w:p>
    <w:p w14:paraId="5DB2297F" w14:textId="77777777" w:rsidR="005B2F75" w:rsidRPr="00174EEF" w:rsidRDefault="005B2F75" w:rsidP="00174EEF">
      <w:pPr>
        <w:pStyle w:val="noidung"/>
        <w:ind w:firstLine="0"/>
      </w:pPr>
      <w:r w:rsidRPr="00174EEF">
        <w:rPr>
          <w:rStyle w:val="HTMLCode"/>
          <w:rFonts w:ascii="Times New Roman" w:eastAsiaTheme="minorHAnsi" w:hAnsi="Times New Roman" w:cstheme="minorBidi"/>
          <w:sz w:val="26"/>
          <w:szCs w:val="22"/>
        </w:rPr>
        <w:t>&lt;ul&gt;</w:t>
      </w:r>
      <w:r w:rsidRPr="00174EEF">
        <w:t xml:space="preserve">, </w:t>
      </w:r>
      <w:r w:rsidRPr="00174EEF">
        <w:rPr>
          <w:rStyle w:val="HTMLCode"/>
          <w:rFonts w:ascii="Times New Roman" w:eastAsiaTheme="minorHAnsi" w:hAnsi="Times New Roman" w:cstheme="minorBidi"/>
          <w:sz w:val="26"/>
          <w:szCs w:val="22"/>
        </w:rPr>
        <w:t>&lt;ol&gt;</w:t>
      </w:r>
      <w:r w:rsidRPr="00174EEF">
        <w:t xml:space="preserve">, </w:t>
      </w:r>
      <w:r w:rsidRPr="00174EEF">
        <w:rPr>
          <w:rStyle w:val="HTMLCode"/>
          <w:rFonts w:ascii="Times New Roman" w:eastAsiaTheme="minorHAnsi" w:hAnsi="Times New Roman" w:cstheme="minorBidi"/>
          <w:sz w:val="26"/>
          <w:szCs w:val="22"/>
        </w:rPr>
        <w:t>&lt;li&gt;</w:t>
      </w:r>
      <w:r w:rsidRPr="00174EEF">
        <w:t xml:space="preserve"> để tạo danh sách.</w:t>
      </w:r>
    </w:p>
    <w:p w14:paraId="16EEC315" w14:textId="77777777" w:rsidR="005B2F75" w:rsidRPr="00174EEF" w:rsidRDefault="005B2F75" w:rsidP="00174EEF">
      <w:pPr>
        <w:pStyle w:val="noidung"/>
        <w:ind w:firstLine="0"/>
      </w:pPr>
      <w:r w:rsidRPr="00174EEF">
        <w:rPr>
          <w:rStyle w:val="HTMLCode"/>
          <w:rFonts w:ascii="Times New Roman" w:eastAsiaTheme="minorHAnsi" w:hAnsi="Times New Roman" w:cstheme="minorBidi"/>
          <w:sz w:val="26"/>
          <w:szCs w:val="22"/>
        </w:rPr>
        <w:t>&lt;table&gt;</w:t>
      </w:r>
      <w:r w:rsidRPr="00174EEF">
        <w:t xml:space="preserve"> để hiển thị dữ liệu dạng bảng.</w:t>
      </w:r>
    </w:p>
    <w:p w14:paraId="7A51F9E4" w14:textId="35ECA67A" w:rsidR="00991842" w:rsidRDefault="005B2F75" w:rsidP="00174EEF">
      <w:pPr>
        <w:pStyle w:val="noidung"/>
        <w:ind w:firstLine="0"/>
      </w:pPr>
      <w:r w:rsidRPr="00174EEF">
        <w:rPr>
          <w:rStyle w:val="HTMLCode"/>
          <w:rFonts w:ascii="Times New Roman" w:eastAsiaTheme="minorHAnsi" w:hAnsi="Times New Roman" w:cstheme="minorBidi"/>
          <w:sz w:val="26"/>
          <w:szCs w:val="22"/>
        </w:rPr>
        <w:t>&lt;form&gt;</w:t>
      </w:r>
      <w:r w:rsidRPr="00174EEF">
        <w:t xml:space="preserve">, </w:t>
      </w:r>
      <w:r w:rsidRPr="00174EEF">
        <w:rPr>
          <w:rStyle w:val="HTMLCode"/>
          <w:rFonts w:ascii="Times New Roman" w:eastAsiaTheme="minorHAnsi" w:hAnsi="Times New Roman" w:cstheme="minorBidi"/>
          <w:sz w:val="26"/>
          <w:szCs w:val="22"/>
        </w:rPr>
        <w:t>&lt;input&gt;</w:t>
      </w:r>
      <w:r w:rsidRPr="00174EEF">
        <w:t xml:space="preserve">, </w:t>
      </w:r>
      <w:r w:rsidRPr="00174EEF">
        <w:rPr>
          <w:rStyle w:val="HTMLCode"/>
          <w:rFonts w:ascii="Times New Roman" w:eastAsiaTheme="minorHAnsi" w:hAnsi="Times New Roman" w:cstheme="minorBidi"/>
          <w:sz w:val="26"/>
          <w:szCs w:val="22"/>
        </w:rPr>
        <w:t>&lt;button&gt;</w:t>
      </w:r>
      <w:r w:rsidRPr="00174EEF">
        <w:t xml:space="preserve"> để tạo biểu mẫu tìm kiếm hoặc đặt hàng.</w:t>
      </w:r>
    </w:p>
    <w:p w14:paraId="776F3FB0" w14:textId="77777777" w:rsidR="009012C7" w:rsidRDefault="009012C7" w:rsidP="009012C7">
      <w:pPr>
        <w:pStyle w:val="manguon"/>
      </w:pPr>
      <w:r>
        <w:t>&lt;h2&gt;Sách nổi bật&lt;/h2&gt;</w:t>
      </w:r>
    </w:p>
    <w:p w14:paraId="01EB4B9C" w14:textId="77777777" w:rsidR="009012C7" w:rsidRDefault="009012C7" w:rsidP="009012C7">
      <w:pPr>
        <w:pStyle w:val="manguon"/>
      </w:pPr>
      <w:r>
        <w:t>&lt;ul&gt;</w:t>
      </w:r>
    </w:p>
    <w:p w14:paraId="3AC05F23" w14:textId="77777777" w:rsidR="009012C7" w:rsidRDefault="009012C7" w:rsidP="009012C7">
      <w:pPr>
        <w:pStyle w:val="manguon"/>
      </w:pPr>
      <w:r>
        <w:t xml:space="preserve">    &lt;li&gt;Lập trình Web cơ bản&lt;/li&gt;</w:t>
      </w:r>
    </w:p>
    <w:p w14:paraId="010E95CA" w14:textId="77777777" w:rsidR="009012C7" w:rsidRDefault="009012C7" w:rsidP="009012C7">
      <w:pPr>
        <w:pStyle w:val="manguon"/>
      </w:pPr>
      <w:r>
        <w:t xml:space="preserve">    &lt;li&gt;Thiết kế giao diện HTML CSS&lt;/li&gt;</w:t>
      </w:r>
    </w:p>
    <w:p w14:paraId="27952938" w14:textId="77777777" w:rsidR="009012C7" w:rsidRDefault="009012C7" w:rsidP="009012C7">
      <w:pPr>
        <w:pStyle w:val="manguon"/>
      </w:pPr>
      <w:r>
        <w:t xml:space="preserve">    &lt;li&gt;PHP và MySQL thực hành&lt;/li&gt;</w:t>
      </w:r>
    </w:p>
    <w:p w14:paraId="00C02927" w14:textId="7683F562" w:rsidR="005B2F75" w:rsidRDefault="009012C7" w:rsidP="009012C7">
      <w:pPr>
        <w:pStyle w:val="manguon"/>
      </w:pPr>
      <w:r>
        <w:t>&lt;/ul&gt;</w:t>
      </w:r>
    </w:p>
    <w:p w14:paraId="3F69B96C" w14:textId="77777777" w:rsidR="00991842" w:rsidRPr="005B2F75" w:rsidRDefault="00991842" w:rsidP="009012C7">
      <w:pPr>
        <w:pStyle w:val="manguon"/>
      </w:pPr>
    </w:p>
    <w:p w14:paraId="5E2E2FF0" w14:textId="2C5A656C" w:rsidR="00991842" w:rsidRDefault="00991842" w:rsidP="00991842">
      <w:pPr>
        <w:pStyle w:val="Heading3"/>
        <w:numPr>
          <w:ilvl w:val="0"/>
          <w:numId w:val="0"/>
        </w:numPr>
      </w:pPr>
      <w:r>
        <w:t>Kết quả:</w:t>
      </w:r>
    </w:p>
    <w:p w14:paraId="22F1AA31" w14:textId="3BB528A2" w:rsidR="00991842" w:rsidRPr="00991842" w:rsidRDefault="00991842" w:rsidP="00991842">
      <w:r w:rsidRPr="00991842">
        <w:drawing>
          <wp:inline distT="0" distB="0" distL="0" distR="0" wp14:anchorId="2FE4B475" wp14:editId="73EBABAA">
            <wp:extent cx="2415749" cy="1219306"/>
            <wp:effectExtent l="0" t="0" r="3810" b="0"/>
            <wp:docPr id="3" name="Picture 3"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white background with black text&#10;&#10;AI-generated content may be incorrect."/>
                    <pic:cNvPicPr/>
                  </pic:nvPicPr>
                  <pic:blipFill>
                    <a:blip r:embed="rId11"/>
                    <a:stretch>
                      <a:fillRect/>
                    </a:stretch>
                  </pic:blipFill>
                  <pic:spPr>
                    <a:xfrm>
                      <a:off x="0" y="0"/>
                      <a:ext cx="2415749" cy="1219306"/>
                    </a:xfrm>
                    <a:prstGeom prst="rect">
                      <a:avLst/>
                    </a:prstGeom>
                  </pic:spPr>
                </pic:pic>
              </a:graphicData>
            </a:graphic>
          </wp:inline>
        </w:drawing>
      </w:r>
    </w:p>
    <w:p w14:paraId="084684D4" w14:textId="451EFF0B" w:rsidR="00B3334D" w:rsidRDefault="00CB55E9" w:rsidP="00991842">
      <w:pPr>
        <w:pStyle w:val="Heading3"/>
      </w:pPr>
      <w:r>
        <w:t>Các dạng HTML thường dùng</w:t>
      </w:r>
    </w:p>
    <w:p w14:paraId="64054E29" w14:textId="66EEA97A" w:rsidR="00CB55E9" w:rsidRPr="00CB55E9" w:rsidRDefault="00CB55E9" w:rsidP="00CB55E9">
      <w:pPr>
        <w:pStyle w:val="noidung"/>
      </w:pPr>
      <w:r>
        <w:t>HTML có thể được hiểu và áp dụng theo nhiều mức độ khác nhau. Dạng cơ bản nhất là HTML thuần, chỉ dùng để dựng nội dung và cấu trúc trang. Khi kết hợp với CSS và JavaScript, HTML trở thành phần nền cho một giao diện động và đẹp hơn; còn HTML5 là phiên bản hiện đại hơn, hỗ trợ tốt hơn cho đa phương tiện, form và ngữ nghĩa trang web.</w:t>
      </w:r>
    </w:p>
    <w:p w14:paraId="28701844" w14:textId="77777777" w:rsidR="009012C7" w:rsidRDefault="009012C7" w:rsidP="009012C7">
      <w:pPr>
        <w:pStyle w:val="Heading3"/>
      </w:pPr>
      <w:r>
        <w:t xml:space="preserve"> Cấu trúc cơ bản của HTML</w:t>
      </w:r>
    </w:p>
    <w:p w14:paraId="27DBE133" w14:textId="0BDD2323" w:rsidR="009012C7" w:rsidRDefault="009012C7" w:rsidP="009012C7">
      <w:pPr>
        <w:pStyle w:val="noidung"/>
        <w:ind w:firstLine="0"/>
      </w:pPr>
      <w:r w:rsidRPr="009012C7">
        <w:t xml:space="preserve">Một tài liệu HTML thường gồm </w:t>
      </w:r>
      <w:r w:rsidRPr="009012C7">
        <w:rPr>
          <w:rStyle w:val="HTMLCode"/>
          <w:rFonts w:ascii="Times New Roman" w:eastAsiaTheme="minorHAnsi" w:hAnsi="Times New Roman" w:cstheme="minorBidi"/>
          <w:sz w:val="26"/>
          <w:szCs w:val="22"/>
        </w:rPr>
        <w:t>&lt;!DOCTYPE html&gt;</w:t>
      </w:r>
      <w:r w:rsidRPr="009012C7">
        <w:t xml:space="preserve">, thẻ </w:t>
      </w:r>
      <w:r w:rsidRPr="009012C7">
        <w:rPr>
          <w:rStyle w:val="HTMLCode"/>
          <w:rFonts w:ascii="Times New Roman" w:eastAsiaTheme="minorHAnsi" w:hAnsi="Times New Roman" w:cstheme="minorBidi"/>
          <w:sz w:val="26"/>
          <w:szCs w:val="22"/>
        </w:rPr>
        <w:t>&lt;html&gt;</w:t>
      </w:r>
      <w:r w:rsidRPr="009012C7">
        <w:t xml:space="preserve">, phần </w:t>
      </w:r>
      <w:r w:rsidRPr="009012C7">
        <w:rPr>
          <w:rStyle w:val="HTMLCode"/>
          <w:rFonts w:ascii="Times New Roman" w:eastAsiaTheme="minorHAnsi" w:hAnsi="Times New Roman" w:cstheme="minorBidi"/>
          <w:sz w:val="26"/>
          <w:szCs w:val="22"/>
        </w:rPr>
        <w:t>&lt;head&gt;</w:t>
      </w:r>
      <w:r w:rsidRPr="009012C7">
        <w:t xml:space="preserve"> và phần </w:t>
      </w:r>
      <w:r w:rsidRPr="009012C7">
        <w:rPr>
          <w:rStyle w:val="HTMLCode"/>
          <w:rFonts w:ascii="Times New Roman" w:eastAsiaTheme="minorHAnsi" w:hAnsi="Times New Roman" w:cstheme="minorBidi"/>
          <w:sz w:val="26"/>
          <w:szCs w:val="22"/>
        </w:rPr>
        <w:t>&lt;body&gt;</w:t>
      </w:r>
      <w:r w:rsidRPr="009012C7">
        <w:t xml:space="preserve">. Phần </w:t>
      </w:r>
      <w:r w:rsidRPr="009012C7">
        <w:rPr>
          <w:rStyle w:val="HTMLCode"/>
          <w:rFonts w:ascii="Times New Roman" w:eastAsiaTheme="minorHAnsi" w:hAnsi="Times New Roman" w:cstheme="minorBidi"/>
          <w:sz w:val="26"/>
          <w:szCs w:val="22"/>
        </w:rPr>
        <w:t>&lt;head&gt;</w:t>
      </w:r>
      <w:r w:rsidRPr="009012C7">
        <w:t xml:space="preserve"> chứa thông tin mô tả trang như tiêu đề và bộ mã ký tự, còn </w:t>
      </w:r>
      <w:r w:rsidRPr="009012C7">
        <w:rPr>
          <w:rStyle w:val="HTMLCode"/>
          <w:rFonts w:ascii="Times New Roman" w:eastAsiaTheme="minorHAnsi" w:hAnsi="Times New Roman" w:cstheme="minorBidi"/>
          <w:sz w:val="26"/>
          <w:szCs w:val="22"/>
        </w:rPr>
        <w:t>&lt;body&gt;</w:t>
      </w:r>
      <w:r w:rsidRPr="009012C7">
        <w:t xml:space="preserve"> chứa toàn bộ nội dung hiển thị ra trình duyệt.</w:t>
      </w:r>
    </w:p>
    <w:p w14:paraId="56A69993" w14:textId="77777777" w:rsidR="009012C7" w:rsidRPr="009012C7" w:rsidRDefault="009012C7" w:rsidP="009012C7">
      <w:pPr>
        <w:pStyle w:val="manguon"/>
        <w:rPr>
          <w:sz w:val="26"/>
          <w:szCs w:val="26"/>
        </w:rPr>
      </w:pPr>
      <w:r w:rsidRPr="009012C7">
        <w:rPr>
          <w:sz w:val="26"/>
          <w:szCs w:val="26"/>
        </w:rPr>
        <w:t>&lt;!DOCTYPE html&gt;</w:t>
      </w:r>
    </w:p>
    <w:p w14:paraId="505E7AD0" w14:textId="77777777" w:rsidR="009012C7" w:rsidRPr="009012C7" w:rsidRDefault="009012C7" w:rsidP="009012C7">
      <w:pPr>
        <w:pStyle w:val="manguon"/>
        <w:rPr>
          <w:sz w:val="26"/>
          <w:szCs w:val="26"/>
        </w:rPr>
      </w:pPr>
      <w:r w:rsidRPr="009012C7">
        <w:rPr>
          <w:sz w:val="26"/>
          <w:szCs w:val="26"/>
        </w:rPr>
        <w:t>&lt;html&gt;</w:t>
      </w:r>
    </w:p>
    <w:p w14:paraId="539A524E" w14:textId="77777777" w:rsidR="009012C7" w:rsidRPr="009012C7" w:rsidRDefault="009012C7" w:rsidP="009012C7">
      <w:pPr>
        <w:pStyle w:val="manguon"/>
        <w:rPr>
          <w:sz w:val="26"/>
          <w:szCs w:val="26"/>
        </w:rPr>
      </w:pPr>
      <w:r w:rsidRPr="009012C7">
        <w:rPr>
          <w:sz w:val="26"/>
          <w:szCs w:val="26"/>
        </w:rPr>
        <w:lastRenderedPageBreak/>
        <w:t>&lt;head&gt;</w:t>
      </w:r>
    </w:p>
    <w:p w14:paraId="625464E2" w14:textId="77777777" w:rsidR="009012C7" w:rsidRPr="009012C7" w:rsidRDefault="009012C7" w:rsidP="009012C7">
      <w:pPr>
        <w:pStyle w:val="manguon"/>
        <w:rPr>
          <w:sz w:val="26"/>
          <w:szCs w:val="26"/>
        </w:rPr>
      </w:pPr>
      <w:r w:rsidRPr="009012C7">
        <w:rPr>
          <w:sz w:val="26"/>
          <w:szCs w:val="26"/>
        </w:rPr>
        <w:t xml:space="preserve">    &lt;meta charset="UTF-8"&gt;</w:t>
      </w:r>
    </w:p>
    <w:p w14:paraId="5AAF172E" w14:textId="77777777" w:rsidR="009012C7" w:rsidRPr="009012C7" w:rsidRDefault="009012C7" w:rsidP="009012C7">
      <w:pPr>
        <w:pStyle w:val="manguon"/>
        <w:rPr>
          <w:sz w:val="26"/>
          <w:szCs w:val="26"/>
        </w:rPr>
      </w:pPr>
      <w:r w:rsidRPr="009012C7">
        <w:rPr>
          <w:sz w:val="26"/>
          <w:szCs w:val="26"/>
        </w:rPr>
        <w:t xml:space="preserve">    &lt;title&gt;Website bán sách&lt;/title&gt;</w:t>
      </w:r>
    </w:p>
    <w:p w14:paraId="0A191AD4" w14:textId="77777777" w:rsidR="009012C7" w:rsidRPr="009012C7" w:rsidRDefault="009012C7" w:rsidP="009012C7">
      <w:pPr>
        <w:pStyle w:val="manguon"/>
        <w:rPr>
          <w:sz w:val="26"/>
          <w:szCs w:val="26"/>
        </w:rPr>
      </w:pPr>
      <w:r w:rsidRPr="009012C7">
        <w:rPr>
          <w:sz w:val="26"/>
          <w:szCs w:val="26"/>
        </w:rPr>
        <w:t>&lt;/head&gt;</w:t>
      </w:r>
    </w:p>
    <w:p w14:paraId="0026E5B3" w14:textId="77777777" w:rsidR="009012C7" w:rsidRPr="009012C7" w:rsidRDefault="009012C7" w:rsidP="009012C7">
      <w:pPr>
        <w:pStyle w:val="manguon"/>
        <w:rPr>
          <w:sz w:val="26"/>
          <w:szCs w:val="26"/>
        </w:rPr>
      </w:pPr>
      <w:r w:rsidRPr="009012C7">
        <w:rPr>
          <w:sz w:val="26"/>
          <w:szCs w:val="26"/>
        </w:rPr>
        <w:t>&lt;body&gt;</w:t>
      </w:r>
    </w:p>
    <w:p w14:paraId="6F46BDB8" w14:textId="77777777" w:rsidR="009012C7" w:rsidRPr="009012C7" w:rsidRDefault="009012C7" w:rsidP="009012C7">
      <w:pPr>
        <w:pStyle w:val="manguon"/>
        <w:rPr>
          <w:sz w:val="26"/>
          <w:szCs w:val="26"/>
        </w:rPr>
      </w:pPr>
      <w:r w:rsidRPr="009012C7">
        <w:rPr>
          <w:sz w:val="26"/>
          <w:szCs w:val="26"/>
        </w:rPr>
        <w:t xml:space="preserve">    &lt;h1&gt;Danh sách sách mới&lt;/h1&gt;</w:t>
      </w:r>
    </w:p>
    <w:p w14:paraId="07E936CE" w14:textId="77777777" w:rsidR="009012C7" w:rsidRPr="009012C7" w:rsidRDefault="009012C7" w:rsidP="009012C7">
      <w:pPr>
        <w:pStyle w:val="manguon"/>
        <w:rPr>
          <w:sz w:val="26"/>
          <w:szCs w:val="26"/>
        </w:rPr>
      </w:pPr>
      <w:r w:rsidRPr="009012C7">
        <w:rPr>
          <w:sz w:val="26"/>
          <w:szCs w:val="26"/>
        </w:rPr>
        <w:t>&lt;/body&gt;</w:t>
      </w:r>
    </w:p>
    <w:p w14:paraId="4562BA10" w14:textId="654CD1A3" w:rsidR="009012C7" w:rsidRPr="009012C7" w:rsidRDefault="009012C7" w:rsidP="009012C7">
      <w:pPr>
        <w:pStyle w:val="manguon"/>
        <w:rPr>
          <w:sz w:val="26"/>
          <w:szCs w:val="26"/>
        </w:rPr>
      </w:pPr>
      <w:r w:rsidRPr="009012C7">
        <w:rPr>
          <w:sz w:val="26"/>
          <w:szCs w:val="26"/>
        </w:rPr>
        <w:t>&lt;/html&gt;</w:t>
      </w:r>
    </w:p>
    <w:p w14:paraId="36E6C384" w14:textId="7AF7090B" w:rsidR="00BB1E5C" w:rsidRDefault="00BB1E5C"/>
    <w:p w14:paraId="4E07006B" w14:textId="7350B886" w:rsidR="00991842" w:rsidRDefault="00991842" w:rsidP="00991842">
      <w:pPr>
        <w:pStyle w:val="Heading2"/>
        <w:numPr>
          <w:ilvl w:val="0"/>
          <w:numId w:val="0"/>
        </w:numPr>
      </w:pPr>
      <w:r>
        <w:t>Kết quả:</w:t>
      </w:r>
    </w:p>
    <w:p w14:paraId="7AC3E1A4" w14:textId="33B54D93" w:rsidR="00991842" w:rsidRPr="00991842" w:rsidRDefault="00991842" w:rsidP="00991842">
      <w:r w:rsidRPr="00991842">
        <w:drawing>
          <wp:inline distT="0" distB="0" distL="0" distR="0" wp14:anchorId="4D6DCA48" wp14:editId="07F609BF">
            <wp:extent cx="2667231" cy="518205"/>
            <wp:effectExtent l="0" t="0" r="0" b="0"/>
            <wp:docPr id="4" name="Picture 4"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black text on a white background&#10;&#10;AI-generated content may be incorrect."/>
                    <pic:cNvPicPr/>
                  </pic:nvPicPr>
                  <pic:blipFill>
                    <a:blip r:embed="rId12"/>
                    <a:stretch>
                      <a:fillRect/>
                    </a:stretch>
                  </pic:blipFill>
                  <pic:spPr>
                    <a:xfrm>
                      <a:off x="0" y="0"/>
                      <a:ext cx="2667231" cy="518205"/>
                    </a:xfrm>
                    <a:prstGeom prst="rect">
                      <a:avLst/>
                    </a:prstGeom>
                  </pic:spPr>
                </pic:pic>
              </a:graphicData>
            </a:graphic>
          </wp:inline>
        </w:drawing>
      </w:r>
    </w:p>
    <w:p w14:paraId="7222E9EC" w14:textId="334155DF" w:rsidR="00BB1E5C" w:rsidRDefault="005A75D3" w:rsidP="00991842">
      <w:pPr>
        <w:pStyle w:val="Heading2"/>
      </w:pPr>
      <w:r>
        <w:t>Ngôn ngữ CSS</w:t>
      </w:r>
    </w:p>
    <w:p w14:paraId="790038A8" w14:textId="77777777" w:rsidR="003A1759" w:rsidRDefault="003A1759" w:rsidP="003A1759">
      <w:pPr>
        <w:pStyle w:val="noidung"/>
        <w:rPr>
          <w:lang w:val="vi-VN"/>
        </w:rPr>
      </w:pPr>
      <w:r>
        <w:rPr>
          <w:lang w:val="vi-VN"/>
        </w:rPr>
        <w:t>CSS (Cascading Style Sheets) là m</w:t>
      </w:r>
      <w:r>
        <w:rPr>
          <w:rFonts w:ascii="Cambria" w:hAnsi="Cambria" w:cs="Cambria"/>
          <w:lang w:val="vi-VN"/>
        </w:rPr>
        <w:t>ộ</w:t>
      </w:r>
      <w:r>
        <w:rPr>
          <w:lang w:val="vi-VN"/>
        </w:rPr>
        <w:t>t ngôn ng</w:t>
      </w:r>
      <w:r>
        <w:rPr>
          <w:rFonts w:ascii="Cambria" w:hAnsi="Cambria" w:cs="Cambria"/>
          <w:lang w:val="vi-VN"/>
        </w:rPr>
        <w:t>ữ</w:t>
      </w:r>
      <w:r>
        <w:rPr>
          <w:lang w:val="vi-VN"/>
        </w:rPr>
        <w:t xml:space="preserve"> quy đ</w:t>
      </w:r>
      <w:r>
        <w:rPr>
          <w:rFonts w:ascii="Cambria" w:hAnsi="Cambria" w:cs="Cambria"/>
          <w:lang w:val="vi-VN"/>
        </w:rPr>
        <w:t>ị</w:t>
      </w:r>
      <w:r>
        <w:rPr>
          <w:lang w:val="vi-VN"/>
        </w:rPr>
        <w:t>nh cách trình bày cho các tài li</w:t>
      </w:r>
      <w:r>
        <w:rPr>
          <w:rFonts w:ascii="Cambria" w:hAnsi="Cambria" w:cs="Cambria"/>
          <w:lang w:val="vi-VN"/>
        </w:rPr>
        <w:t>ệ</w:t>
      </w:r>
      <w:r>
        <w:rPr>
          <w:lang w:val="vi-VN"/>
        </w:rPr>
        <w:t>u vi</w:t>
      </w:r>
      <w:r>
        <w:rPr>
          <w:rFonts w:ascii="Cambria" w:hAnsi="Cambria" w:cs="Cambria"/>
          <w:lang w:val="vi-VN"/>
        </w:rPr>
        <w:t>ế</w:t>
      </w:r>
      <w:r>
        <w:rPr>
          <w:lang w:val="vi-VN"/>
        </w:rPr>
        <w:t>t b</w:t>
      </w:r>
      <w:r>
        <w:rPr>
          <w:rFonts w:ascii="Cambria" w:hAnsi="Cambria" w:cs="Cambria"/>
          <w:lang w:val="vi-VN"/>
        </w:rPr>
        <w:t>ằ</w:t>
      </w:r>
      <w:r>
        <w:rPr>
          <w:lang w:val="vi-VN"/>
        </w:rPr>
        <w:t>ng HTML, XHTML, XML, SVG, hay UML,…</w:t>
      </w:r>
    </w:p>
    <w:p w14:paraId="188A7248" w14:textId="77777777" w:rsidR="003A1759" w:rsidRDefault="003A1759" w:rsidP="003A1759">
      <w:pPr>
        <w:pStyle w:val="noidung"/>
        <w:rPr>
          <w:lang w:val="vi-VN"/>
        </w:rPr>
      </w:pPr>
      <w:r>
        <w:rPr>
          <w:lang w:val="vi-VN"/>
        </w:rPr>
        <w:t>CSS cung c</w:t>
      </w:r>
      <w:r>
        <w:rPr>
          <w:rFonts w:ascii="Cambria" w:hAnsi="Cambria" w:cs="Cambria"/>
          <w:lang w:val="vi-VN"/>
        </w:rPr>
        <w:t>ấ</w:t>
      </w:r>
      <w:r>
        <w:rPr>
          <w:lang w:val="vi-VN"/>
        </w:rPr>
        <w:t>p nhi</w:t>
      </w:r>
      <w:r>
        <w:rPr>
          <w:rFonts w:ascii="Cambria" w:hAnsi="Cambria" w:cs="Cambria"/>
          <w:lang w:val="vi-VN"/>
        </w:rPr>
        <w:t>ề</w:t>
      </w:r>
      <w:r>
        <w:rPr>
          <w:lang w:val="vi-VN"/>
        </w:rPr>
        <w:t>u thu</w:t>
      </w:r>
      <w:r>
        <w:rPr>
          <w:rFonts w:ascii="Cambria" w:hAnsi="Cambria" w:cs="Cambria"/>
          <w:lang w:val="vi-VN"/>
        </w:rPr>
        <w:t>ộ</w:t>
      </w:r>
      <w:r>
        <w:rPr>
          <w:lang w:val="vi-VN"/>
        </w:rPr>
        <w:t>c t</w:t>
      </w:r>
      <w:r>
        <w:rPr>
          <w:rFonts w:cs="Georgia"/>
          <w:lang w:val="vi-VN"/>
        </w:rPr>
        <w:t>í</w:t>
      </w:r>
      <w:r>
        <w:rPr>
          <w:lang w:val="vi-VN"/>
        </w:rPr>
        <w:t>nh tr</w:t>
      </w:r>
      <w:r>
        <w:rPr>
          <w:rFonts w:cs="Georgia"/>
          <w:lang w:val="vi-VN"/>
        </w:rPr>
        <w:t>ì</w:t>
      </w:r>
      <w:r>
        <w:rPr>
          <w:lang w:val="vi-VN"/>
        </w:rPr>
        <w:t>nh b</w:t>
      </w:r>
      <w:r>
        <w:rPr>
          <w:rFonts w:cs="Georgia"/>
          <w:lang w:val="vi-VN"/>
        </w:rPr>
        <w:t>à</w:t>
      </w:r>
      <w:r>
        <w:rPr>
          <w:lang w:val="vi-VN"/>
        </w:rPr>
        <w:t>y d</w:t>
      </w:r>
      <w:r>
        <w:rPr>
          <w:rFonts w:cs="Georgia"/>
          <w:lang w:val="vi-VN"/>
        </w:rPr>
        <w:t>à</w:t>
      </w:r>
      <w:r>
        <w:rPr>
          <w:lang w:val="vi-VN"/>
        </w:rPr>
        <w:t>nh cho c</w:t>
      </w:r>
      <w:r>
        <w:rPr>
          <w:rFonts w:cs="Georgia"/>
          <w:lang w:val="vi-VN"/>
        </w:rPr>
        <w:t>á</w:t>
      </w:r>
      <w:r>
        <w:rPr>
          <w:lang w:val="vi-VN"/>
        </w:rPr>
        <w:t xml:space="preserve">c </w:t>
      </w:r>
      <w:r>
        <w:rPr>
          <w:rFonts w:cs="Georgia"/>
          <w:lang w:val="vi-VN"/>
        </w:rPr>
        <w:t>đ</w:t>
      </w:r>
      <w:r>
        <w:rPr>
          <w:rFonts w:ascii="Cambria" w:hAnsi="Cambria" w:cs="Cambria"/>
          <w:lang w:val="vi-VN"/>
        </w:rPr>
        <w:t>ố</w:t>
      </w:r>
      <w:r>
        <w:rPr>
          <w:lang w:val="vi-VN"/>
        </w:rPr>
        <w:t>i t</w:t>
      </w:r>
      <w:r>
        <w:rPr>
          <w:rFonts w:ascii="Cambria" w:hAnsi="Cambria" w:cs="Cambria"/>
          <w:lang w:val="vi-VN"/>
        </w:rPr>
        <w:t>ượ</w:t>
      </w:r>
      <w:r>
        <w:rPr>
          <w:lang w:val="vi-VN"/>
        </w:rPr>
        <w:t>ng v</w:t>
      </w:r>
      <w:r>
        <w:rPr>
          <w:rFonts w:ascii="Cambria" w:hAnsi="Cambria" w:cs="Cambria"/>
          <w:lang w:val="vi-VN"/>
        </w:rPr>
        <w:t>ớ</w:t>
      </w:r>
      <w:r>
        <w:rPr>
          <w:lang w:val="vi-VN"/>
        </w:rPr>
        <w:t>i s</w:t>
      </w:r>
      <w:r>
        <w:rPr>
          <w:rFonts w:ascii="Cambria" w:hAnsi="Cambria" w:cs="Cambria"/>
          <w:lang w:val="vi-VN"/>
        </w:rPr>
        <w:t>ự</w:t>
      </w:r>
      <w:r>
        <w:rPr>
          <w:lang w:val="vi-VN"/>
        </w:rPr>
        <w:t xml:space="preserve"> s</w:t>
      </w:r>
      <w:r>
        <w:rPr>
          <w:rFonts w:cs="Georgia"/>
          <w:lang w:val="vi-VN"/>
        </w:rPr>
        <w:t>á</w:t>
      </w:r>
      <w:r>
        <w:rPr>
          <w:lang w:val="vi-VN"/>
        </w:rPr>
        <w:t>ng t</w:t>
      </w:r>
      <w:r>
        <w:rPr>
          <w:rFonts w:ascii="Cambria" w:hAnsi="Cambria" w:cs="Cambria"/>
          <w:lang w:val="vi-VN"/>
        </w:rPr>
        <w:t>ạ</w:t>
      </w:r>
      <w:r>
        <w:rPr>
          <w:lang w:val="vi-VN"/>
        </w:rPr>
        <w:t>o trong vi</w:t>
      </w:r>
      <w:r>
        <w:rPr>
          <w:rFonts w:ascii="Cambria" w:hAnsi="Cambria" w:cs="Cambria"/>
          <w:lang w:val="vi-VN"/>
        </w:rPr>
        <w:t>ệ</w:t>
      </w:r>
      <w:r>
        <w:rPr>
          <w:lang w:val="vi-VN"/>
        </w:rPr>
        <w:t>c k</w:t>
      </w:r>
      <w:r>
        <w:rPr>
          <w:rFonts w:ascii="Cambria" w:hAnsi="Cambria" w:cs="Cambria"/>
          <w:lang w:val="vi-VN"/>
        </w:rPr>
        <w:t>ế</w:t>
      </w:r>
      <w:r>
        <w:rPr>
          <w:lang w:val="vi-VN"/>
        </w:rPr>
        <w:t>t h</w:t>
      </w:r>
      <w:r>
        <w:rPr>
          <w:rFonts w:ascii="Cambria" w:hAnsi="Cambria" w:cs="Cambria"/>
          <w:lang w:val="vi-VN"/>
        </w:rPr>
        <w:t>ợ</w:t>
      </w:r>
      <w:r>
        <w:rPr>
          <w:lang w:val="vi-VN"/>
        </w:rPr>
        <w:t>p c</w:t>
      </w:r>
      <w:r>
        <w:rPr>
          <w:rFonts w:cs="Georgia"/>
          <w:lang w:val="vi-VN"/>
        </w:rPr>
        <w:t>á</w:t>
      </w:r>
      <w:r>
        <w:rPr>
          <w:lang w:val="vi-VN"/>
        </w:rPr>
        <w:t>c thu</w:t>
      </w:r>
      <w:r>
        <w:rPr>
          <w:rFonts w:ascii="Cambria" w:hAnsi="Cambria" w:cs="Cambria"/>
          <w:lang w:val="vi-VN"/>
        </w:rPr>
        <w:t>ộ</w:t>
      </w:r>
      <w:r>
        <w:rPr>
          <w:lang w:val="vi-VN"/>
        </w:rPr>
        <w:t>c t</w:t>
      </w:r>
      <w:r>
        <w:rPr>
          <w:rFonts w:cs="Georgia"/>
          <w:lang w:val="vi-VN"/>
        </w:rPr>
        <w:t>í</w:t>
      </w:r>
      <w:r>
        <w:rPr>
          <w:lang w:val="vi-VN"/>
        </w:rPr>
        <w:t>nh gi</w:t>
      </w:r>
      <w:r>
        <w:rPr>
          <w:rFonts w:cs="Georgia"/>
          <w:lang w:val="vi-VN"/>
        </w:rPr>
        <w:t>ú</w:t>
      </w:r>
      <w:r>
        <w:rPr>
          <w:lang w:val="vi-VN"/>
        </w:rPr>
        <w:t>p mang l</w:t>
      </w:r>
      <w:r>
        <w:rPr>
          <w:rFonts w:ascii="Cambria" w:hAnsi="Cambria" w:cs="Cambria"/>
          <w:lang w:val="vi-VN"/>
        </w:rPr>
        <w:t>ạ</w:t>
      </w:r>
      <w:r>
        <w:rPr>
          <w:lang w:val="vi-VN"/>
        </w:rPr>
        <w:t>i hi</w:t>
      </w:r>
      <w:r>
        <w:rPr>
          <w:rFonts w:ascii="Cambria" w:hAnsi="Cambria" w:cs="Cambria"/>
          <w:lang w:val="vi-VN"/>
        </w:rPr>
        <w:t>ệ</w:t>
      </w:r>
      <w:r>
        <w:rPr>
          <w:lang w:val="vi-VN"/>
        </w:rPr>
        <w:t>u qu</w:t>
      </w:r>
      <w:r>
        <w:rPr>
          <w:rFonts w:ascii="Cambria" w:hAnsi="Cambria" w:cs="Cambria"/>
          <w:lang w:val="vi-VN"/>
        </w:rPr>
        <w:t>ả</w:t>
      </w:r>
      <w:r>
        <w:rPr>
          <w:lang w:val="vi-VN"/>
        </w:rPr>
        <w:t xml:space="preserve"> cao. CSS </w:t>
      </w:r>
      <w:r>
        <w:rPr>
          <w:rFonts w:cs="Georgia"/>
          <w:lang w:val="vi-VN"/>
        </w:rPr>
        <w:t>đã</w:t>
      </w:r>
      <w:r>
        <w:rPr>
          <w:lang w:val="vi-VN"/>
        </w:rPr>
        <w:t xml:space="preserve"> </w:t>
      </w:r>
      <w:r>
        <w:rPr>
          <w:rFonts w:cs="Georgia"/>
          <w:lang w:val="vi-VN"/>
        </w:rPr>
        <w:t>đ</w:t>
      </w:r>
      <w:r>
        <w:rPr>
          <w:rFonts w:ascii="Cambria" w:hAnsi="Cambria" w:cs="Cambria"/>
          <w:lang w:val="vi-VN"/>
        </w:rPr>
        <w:t>ượ</w:t>
      </w:r>
      <w:r>
        <w:rPr>
          <w:lang w:val="vi-VN"/>
        </w:rPr>
        <w:t>c h</w:t>
      </w:r>
      <w:r>
        <w:rPr>
          <w:rFonts w:ascii="Cambria" w:hAnsi="Cambria" w:cs="Cambria"/>
          <w:lang w:val="vi-VN"/>
        </w:rPr>
        <w:t>ỗ</w:t>
      </w:r>
      <w:r>
        <w:rPr>
          <w:lang w:val="vi-VN"/>
        </w:rPr>
        <w:t xml:space="preserve"> tr</w:t>
      </w:r>
      <w:r>
        <w:rPr>
          <w:rFonts w:ascii="Cambria" w:hAnsi="Cambria" w:cs="Cambria"/>
          <w:lang w:val="vi-VN"/>
        </w:rPr>
        <w:t>ợ</w:t>
      </w:r>
      <w:r>
        <w:rPr>
          <w:lang w:val="vi-VN"/>
        </w:rPr>
        <w:t xml:space="preserve"> b</w:t>
      </w:r>
      <w:r>
        <w:rPr>
          <w:rFonts w:ascii="Cambria" w:hAnsi="Cambria" w:cs="Cambria"/>
          <w:lang w:val="vi-VN"/>
        </w:rPr>
        <w:t>ở</w:t>
      </w:r>
      <w:r>
        <w:rPr>
          <w:lang w:val="vi-VN"/>
        </w:rPr>
        <w:t>i t</w:t>
      </w:r>
      <w:r>
        <w:rPr>
          <w:rFonts w:ascii="Cambria" w:hAnsi="Cambria" w:cs="Cambria"/>
          <w:lang w:val="vi-VN"/>
        </w:rPr>
        <w:t>ấ</w:t>
      </w:r>
      <w:r>
        <w:rPr>
          <w:lang w:val="vi-VN"/>
        </w:rPr>
        <w:t>t c</w:t>
      </w:r>
      <w:r>
        <w:rPr>
          <w:rFonts w:ascii="Cambria" w:hAnsi="Cambria" w:cs="Cambria"/>
          <w:lang w:val="vi-VN"/>
        </w:rPr>
        <w:t>ả</w:t>
      </w:r>
      <w:r>
        <w:rPr>
          <w:lang w:val="vi-VN"/>
        </w:rPr>
        <w:t xml:space="preserve"> c</w:t>
      </w:r>
      <w:r>
        <w:rPr>
          <w:rFonts w:cs="Georgia"/>
          <w:lang w:val="vi-VN"/>
        </w:rPr>
        <w:t>á</w:t>
      </w:r>
      <w:r>
        <w:rPr>
          <w:lang w:val="vi-VN"/>
        </w:rPr>
        <w:t>c tr</w:t>
      </w:r>
      <w:r>
        <w:rPr>
          <w:rFonts w:cs="Georgia"/>
          <w:lang w:val="vi-VN"/>
        </w:rPr>
        <w:t>ì</w:t>
      </w:r>
      <w:r>
        <w:rPr>
          <w:lang w:val="vi-VN"/>
        </w:rPr>
        <w:t>nh duy</w:t>
      </w:r>
      <w:r>
        <w:rPr>
          <w:rFonts w:ascii="Cambria" w:hAnsi="Cambria" w:cs="Cambria"/>
          <w:lang w:val="vi-VN"/>
        </w:rPr>
        <w:t>ệ</w:t>
      </w:r>
      <w:r>
        <w:rPr>
          <w:lang w:val="vi-VN"/>
        </w:rPr>
        <w:t>t v</w:t>
      </w:r>
      <w:r>
        <w:rPr>
          <w:rFonts w:cs="Georgia"/>
          <w:lang w:val="vi-VN"/>
        </w:rPr>
        <w:t>à</w:t>
      </w:r>
      <w:r>
        <w:rPr>
          <w:lang w:val="vi-VN"/>
        </w:rPr>
        <w:t xml:space="preserve"> hi</w:t>
      </w:r>
      <w:r>
        <w:rPr>
          <w:rFonts w:ascii="Cambria" w:hAnsi="Cambria" w:cs="Cambria"/>
          <w:lang w:val="vi-VN"/>
        </w:rPr>
        <w:t>ể</w:t>
      </w:r>
      <w:r>
        <w:rPr>
          <w:lang w:val="vi-VN"/>
        </w:rPr>
        <w:t>n th</w:t>
      </w:r>
      <w:r>
        <w:rPr>
          <w:rFonts w:ascii="Cambria" w:hAnsi="Cambria" w:cs="Cambria"/>
          <w:lang w:val="vi-VN"/>
        </w:rPr>
        <w:t>ị</w:t>
      </w:r>
      <w:r>
        <w:rPr>
          <w:lang w:val="vi-VN"/>
        </w:rPr>
        <w:t xml:space="preserve"> </w:t>
      </w:r>
      <w:r>
        <w:rPr>
          <w:rFonts w:cs="Georgia"/>
          <w:lang w:val="vi-VN"/>
        </w:rPr>
        <w:t>“</w:t>
      </w:r>
      <w:r>
        <w:rPr>
          <w:lang w:val="vi-VN"/>
        </w:rPr>
        <w:t>nh</w:t>
      </w:r>
      <w:r>
        <w:rPr>
          <w:rFonts w:ascii="Cambria" w:hAnsi="Cambria" w:cs="Cambria"/>
          <w:lang w:val="vi-VN"/>
        </w:rPr>
        <w:t>ư</w:t>
      </w:r>
      <w:r>
        <w:rPr>
          <w:lang w:val="vi-VN"/>
        </w:rPr>
        <w:t xml:space="preserve"> nhau</w:t>
      </w:r>
      <w:r>
        <w:rPr>
          <w:rFonts w:cs="Georgia"/>
          <w:lang w:val="vi-VN"/>
        </w:rPr>
        <w:t>”</w:t>
      </w:r>
      <w:r>
        <w:rPr>
          <w:lang w:val="vi-VN"/>
        </w:rPr>
        <w:t xml:space="preserve"> tr</w:t>
      </w:r>
      <w:r>
        <w:rPr>
          <w:rFonts w:cs="Georgia"/>
          <w:lang w:val="vi-VN"/>
        </w:rPr>
        <w:t>ê</w:t>
      </w:r>
      <w:r>
        <w:rPr>
          <w:lang w:val="vi-VN"/>
        </w:rPr>
        <w:t>n m</w:t>
      </w:r>
      <w:r>
        <w:rPr>
          <w:rFonts w:ascii="Cambria" w:hAnsi="Cambria" w:cs="Cambria"/>
          <w:lang w:val="vi-VN"/>
        </w:rPr>
        <w:t>ọ</w:t>
      </w:r>
      <w:r>
        <w:rPr>
          <w:lang w:val="vi-VN"/>
        </w:rPr>
        <w:t>i h</w:t>
      </w:r>
      <w:r>
        <w:rPr>
          <w:rFonts w:ascii="Cambria" w:hAnsi="Cambria" w:cs="Cambria"/>
          <w:lang w:val="vi-VN"/>
        </w:rPr>
        <w:t>ệ</w:t>
      </w:r>
      <w:r>
        <w:rPr>
          <w:lang w:val="vi-VN"/>
        </w:rPr>
        <w:t xml:space="preserve"> </w:t>
      </w:r>
      <w:r>
        <w:rPr>
          <w:rFonts w:cs="Georgia"/>
          <w:lang w:val="vi-VN"/>
        </w:rPr>
        <w:t>đ</w:t>
      </w:r>
      <w:r>
        <w:rPr>
          <w:lang w:val="vi-VN"/>
        </w:rPr>
        <w:t>i</w:t>
      </w:r>
      <w:r>
        <w:rPr>
          <w:rFonts w:ascii="Cambria" w:hAnsi="Cambria" w:cs="Cambria"/>
          <w:lang w:val="vi-VN"/>
        </w:rPr>
        <w:t>ề</w:t>
      </w:r>
      <w:r>
        <w:rPr>
          <w:lang w:val="vi-VN"/>
        </w:rPr>
        <w:t>u h</w:t>
      </w:r>
      <w:r>
        <w:rPr>
          <w:rFonts w:cs="Georgia"/>
          <w:lang w:val="vi-VN"/>
        </w:rPr>
        <w:t>à</w:t>
      </w:r>
      <w:r>
        <w:rPr>
          <w:lang w:val="vi-VN"/>
        </w:rPr>
        <w:t>nh.</w:t>
      </w:r>
    </w:p>
    <w:p w14:paraId="124EE157" w14:textId="77777777" w:rsidR="003A1759" w:rsidRDefault="003A1759" w:rsidP="003A1759">
      <w:pPr>
        <w:pStyle w:val="noidung"/>
        <w:rPr>
          <w:lang w:val="vi-VN"/>
        </w:rPr>
      </w:pPr>
      <w:r>
        <w:rPr>
          <w:lang w:val="vi-VN"/>
        </w:rPr>
        <w:t>CSS đ</w:t>
      </w:r>
      <w:r>
        <w:rPr>
          <w:rFonts w:ascii="Cambria" w:hAnsi="Cambria" w:cs="Cambria"/>
          <w:lang w:val="vi-VN"/>
        </w:rPr>
        <w:t>ư</w:t>
      </w:r>
      <w:r>
        <w:rPr>
          <w:lang w:val="vi-VN"/>
        </w:rPr>
        <w:t>a ra ph</w:t>
      </w:r>
      <w:r>
        <w:rPr>
          <w:rFonts w:ascii="Cambria" w:hAnsi="Cambria" w:cs="Cambria"/>
          <w:lang w:val="vi-VN"/>
        </w:rPr>
        <w:t>ươ</w:t>
      </w:r>
      <w:r>
        <w:rPr>
          <w:lang w:val="vi-VN"/>
        </w:rPr>
        <w:t>ng th</w:t>
      </w:r>
      <w:r>
        <w:rPr>
          <w:rFonts w:ascii="Cambria" w:hAnsi="Cambria" w:cs="Cambria"/>
          <w:lang w:val="vi-VN"/>
        </w:rPr>
        <w:t>ứ</w:t>
      </w:r>
      <w:r>
        <w:rPr>
          <w:lang w:val="vi-VN"/>
        </w:rPr>
        <w:t xml:space="preserve">c </w:t>
      </w:r>
      <w:r>
        <w:rPr>
          <w:rFonts w:cs="Georgia"/>
          <w:lang w:val="vi-VN"/>
        </w:rPr>
        <w:t>á</w:t>
      </w:r>
      <w:r>
        <w:rPr>
          <w:lang w:val="vi-VN"/>
        </w:rPr>
        <w:t>p d</w:t>
      </w:r>
      <w:r>
        <w:rPr>
          <w:rFonts w:ascii="Cambria" w:hAnsi="Cambria" w:cs="Cambria"/>
          <w:lang w:val="vi-VN"/>
        </w:rPr>
        <w:t>ụ</w:t>
      </w:r>
      <w:r>
        <w:rPr>
          <w:lang w:val="vi-VN"/>
        </w:rPr>
        <w:t>ng t</w:t>
      </w:r>
      <w:r>
        <w:rPr>
          <w:rFonts w:ascii="Cambria" w:hAnsi="Cambria" w:cs="Cambria"/>
          <w:lang w:val="vi-VN"/>
        </w:rPr>
        <w:t>ừ</w:t>
      </w:r>
      <w:r>
        <w:rPr>
          <w:lang w:val="vi-VN"/>
        </w:rPr>
        <w:t xml:space="preserve"> m</w:t>
      </w:r>
      <w:r>
        <w:rPr>
          <w:rFonts w:ascii="Cambria" w:hAnsi="Cambria" w:cs="Cambria"/>
          <w:lang w:val="vi-VN"/>
        </w:rPr>
        <w:t>ộ</w:t>
      </w:r>
      <w:r>
        <w:rPr>
          <w:lang w:val="vi-VN"/>
        </w:rPr>
        <w:t xml:space="preserve">t file CSS </w:t>
      </w:r>
      <w:r>
        <w:rPr>
          <w:rFonts w:ascii="Cambria" w:hAnsi="Cambria" w:cs="Cambria"/>
          <w:lang w:val="vi-VN"/>
        </w:rPr>
        <w:t>ở</w:t>
      </w:r>
      <w:r>
        <w:rPr>
          <w:lang w:val="vi-VN"/>
        </w:rPr>
        <w:t xml:space="preserve"> ngo</w:t>
      </w:r>
      <w:r>
        <w:rPr>
          <w:rFonts w:cs="Georgia"/>
          <w:lang w:val="vi-VN"/>
        </w:rPr>
        <w:t>à</w:t>
      </w:r>
      <w:r>
        <w:rPr>
          <w:lang w:val="vi-VN"/>
        </w:rPr>
        <w:t>i. C</w:t>
      </w:r>
      <w:r>
        <w:rPr>
          <w:rFonts w:cs="Georgia"/>
          <w:lang w:val="vi-VN"/>
        </w:rPr>
        <w:t>ó</w:t>
      </w:r>
      <w:r>
        <w:rPr>
          <w:lang w:val="vi-VN"/>
        </w:rPr>
        <w:t xml:space="preserve"> hi</w:t>
      </w:r>
      <w:r>
        <w:rPr>
          <w:rFonts w:ascii="Cambria" w:hAnsi="Cambria" w:cs="Cambria"/>
          <w:lang w:val="vi-VN"/>
        </w:rPr>
        <w:t>ệ</w:t>
      </w:r>
      <w:r>
        <w:rPr>
          <w:lang w:val="vi-VN"/>
        </w:rPr>
        <w:t>u qu</w:t>
      </w:r>
      <w:r>
        <w:rPr>
          <w:rFonts w:ascii="Cambria" w:hAnsi="Cambria" w:cs="Cambria"/>
          <w:lang w:val="vi-VN"/>
        </w:rPr>
        <w:t>ả</w:t>
      </w:r>
      <w:r>
        <w:rPr>
          <w:lang w:val="vi-VN"/>
        </w:rPr>
        <w:t xml:space="preserve"> </w:t>
      </w:r>
      <w:r>
        <w:rPr>
          <w:rFonts w:cs="Georgia"/>
          <w:lang w:val="vi-VN"/>
        </w:rPr>
        <w:t>đ</w:t>
      </w:r>
      <w:r>
        <w:rPr>
          <w:rFonts w:ascii="Cambria" w:hAnsi="Cambria" w:cs="Cambria"/>
          <w:lang w:val="vi-VN"/>
        </w:rPr>
        <w:t>ồ</w:t>
      </w:r>
      <w:r>
        <w:rPr>
          <w:lang w:val="vi-VN"/>
        </w:rPr>
        <w:t>ng b</w:t>
      </w:r>
      <w:r>
        <w:rPr>
          <w:rFonts w:ascii="Cambria" w:hAnsi="Cambria" w:cs="Cambria"/>
          <w:lang w:val="vi-VN"/>
        </w:rPr>
        <w:t>ộ</w:t>
      </w:r>
      <w:r>
        <w:rPr>
          <w:lang w:val="vi-VN"/>
        </w:rPr>
        <w:t xml:space="preserve"> khi t</w:t>
      </w:r>
      <w:r>
        <w:rPr>
          <w:rFonts w:ascii="Cambria" w:hAnsi="Cambria" w:cs="Cambria"/>
          <w:lang w:val="vi-VN"/>
        </w:rPr>
        <w:t>ạ</w:t>
      </w:r>
      <w:r>
        <w:rPr>
          <w:lang w:val="vi-VN"/>
        </w:rPr>
        <w:t>o m</w:t>
      </w:r>
      <w:r>
        <w:rPr>
          <w:rFonts w:ascii="Cambria" w:hAnsi="Cambria" w:cs="Cambria"/>
          <w:lang w:val="vi-VN"/>
        </w:rPr>
        <w:t>ộ</w:t>
      </w:r>
      <w:r>
        <w:rPr>
          <w:lang w:val="vi-VN"/>
        </w:rPr>
        <w:t>t website c</w:t>
      </w:r>
      <w:r>
        <w:rPr>
          <w:rFonts w:cs="Georgia"/>
          <w:lang w:val="vi-VN"/>
        </w:rPr>
        <w:t>ó</w:t>
      </w:r>
      <w:r>
        <w:rPr>
          <w:lang w:val="vi-VN"/>
        </w:rPr>
        <w:t xml:space="preserve"> h</w:t>
      </w:r>
      <w:r>
        <w:rPr>
          <w:rFonts w:cs="Georgia"/>
          <w:lang w:val="vi-VN"/>
        </w:rPr>
        <w:t>à</w:t>
      </w:r>
      <w:r>
        <w:rPr>
          <w:lang w:val="vi-VN"/>
        </w:rPr>
        <w:t>ng tr</w:t>
      </w:r>
      <w:r>
        <w:rPr>
          <w:rFonts w:cs="Georgia"/>
          <w:lang w:val="vi-VN"/>
        </w:rPr>
        <w:t>ă</w:t>
      </w:r>
      <w:r>
        <w:rPr>
          <w:lang w:val="vi-VN"/>
        </w:rPr>
        <w:t>m trang hay khi mu</w:t>
      </w:r>
      <w:r>
        <w:rPr>
          <w:rFonts w:ascii="Cambria" w:hAnsi="Cambria" w:cs="Cambria"/>
          <w:lang w:val="vi-VN"/>
        </w:rPr>
        <w:t>ố</w:t>
      </w:r>
      <w:r>
        <w:rPr>
          <w:lang w:val="vi-VN"/>
        </w:rPr>
        <w:t xml:space="preserve">n thay </w:t>
      </w:r>
      <w:r>
        <w:rPr>
          <w:rFonts w:cs="Georgia"/>
          <w:lang w:val="vi-VN"/>
        </w:rPr>
        <w:t>đ</w:t>
      </w:r>
      <w:r>
        <w:rPr>
          <w:rFonts w:ascii="Cambria" w:hAnsi="Cambria" w:cs="Cambria"/>
          <w:lang w:val="vi-VN"/>
        </w:rPr>
        <w:t>ổ</w:t>
      </w:r>
      <w:r>
        <w:rPr>
          <w:lang w:val="vi-VN"/>
        </w:rPr>
        <w:t>i m</w:t>
      </w:r>
      <w:r>
        <w:rPr>
          <w:rFonts w:ascii="Cambria" w:hAnsi="Cambria" w:cs="Cambria"/>
          <w:lang w:val="vi-VN"/>
        </w:rPr>
        <w:t>ộ</w:t>
      </w:r>
      <w:r>
        <w:rPr>
          <w:lang w:val="vi-VN"/>
        </w:rPr>
        <w:t>t thu</w:t>
      </w:r>
      <w:r>
        <w:rPr>
          <w:rFonts w:ascii="Cambria" w:hAnsi="Cambria" w:cs="Cambria"/>
          <w:lang w:val="vi-VN"/>
        </w:rPr>
        <w:t>ộ</w:t>
      </w:r>
      <w:r>
        <w:rPr>
          <w:lang w:val="vi-VN"/>
        </w:rPr>
        <w:t>c t</w:t>
      </w:r>
      <w:r>
        <w:rPr>
          <w:rFonts w:cs="Georgia"/>
          <w:lang w:val="vi-VN"/>
        </w:rPr>
        <w:t>í</w:t>
      </w:r>
      <w:r>
        <w:rPr>
          <w:lang w:val="vi-VN"/>
        </w:rPr>
        <w:t>nh tr</w:t>
      </w:r>
      <w:r>
        <w:rPr>
          <w:rFonts w:cs="Georgia"/>
          <w:lang w:val="vi-VN"/>
        </w:rPr>
        <w:t>ì</w:t>
      </w:r>
      <w:r>
        <w:rPr>
          <w:lang w:val="vi-VN"/>
        </w:rPr>
        <w:t>nh b</w:t>
      </w:r>
      <w:r>
        <w:rPr>
          <w:rFonts w:cs="Georgia"/>
          <w:lang w:val="vi-VN"/>
        </w:rPr>
        <w:t>à</w:t>
      </w:r>
      <w:r>
        <w:rPr>
          <w:lang w:val="vi-VN"/>
        </w:rPr>
        <w:t>y n</w:t>
      </w:r>
      <w:r>
        <w:rPr>
          <w:rFonts w:cs="Georgia"/>
          <w:lang w:val="vi-VN"/>
        </w:rPr>
        <w:t>à</w:t>
      </w:r>
      <w:r>
        <w:rPr>
          <w:lang w:val="vi-VN"/>
        </w:rPr>
        <w:t xml:space="preserve">o </w:t>
      </w:r>
      <w:r>
        <w:rPr>
          <w:rFonts w:cs="Georgia"/>
          <w:lang w:val="vi-VN"/>
        </w:rPr>
        <w:t>đó</w:t>
      </w:r>
      <w:r>
        <w:rPr>
          <w:lang w:val="vi-VN"/>
        </w:rPr>
        <w:t>.</w:t>
      </w:r>
    </w:p>
    <w:p w14:paraId="77278E62" w14:textId="77777777" w:rsidR="003A1759" w:rsidRDefault="003A1759" w:rsidP="003A1759">
      <w:pPr>
        <w:pStyle w:val="noidung"/>
        <w:rPr>
          <w:lang w:val="vi-VN"/>
        </w:rPr>
      </w:pPr>
      <w:r>
        <w:rPr>
          <w:lang w:val="vi-VN"/>
        </w:rPr>
        <w:t>CSS đ</w:t>
      </w:r>
      <w:r>
        <w:rPr>
          <w:rFonts w:ascii="Cambria" w:hAnsi="Cambria" w:cs="Cambria"/>
          <w:lang w:val="vi-VN"/>
        </w:rPr>
        <w:t>ượ</w:t>
      </w:r>
      <w:r>
        <w:rPr>
          <w:lang w:val="vi-VN"/>
        </w:rPr>
        <w:t>c c</w:t>
      </w:r>
      <w:r>
        <w:rPr>
          <w:rFonts w:ascii="Cambria" w:hAnsi="Cambria" w:cs="Cambria"/>
          <w:lang w:val="vi-VN"/>
        </w:rPr>
        <w:t>ậ</w:t>
      </w:r>
      <w:r>
        <w:rPr>
          <w:lang w:val="vi-VN"/>
        </w:rPr>
        <w:t>p nh</w:t>
      </w:r>
      <w:r>
        <w:rPr>
          <w:rFonts w:ascii="Cambria" w:hAnsi="Cambria" w:cs="Cambria"/>
          <w:lang w:val="vi-VN"/>
        </w:rPr>
        <w:t>ậ</w:t>
      </w:r>
      <w:r>
        <w:rPr>
          <w:lang w:val="vi-VN"/>
        </w:rPr>
        <w:t>t li</w:t>
      </w:r>
      <w:r>
        <w:rPr>
          <w:rFonts w:cs="Georgia"/>
          <w:lang w:val="vi-VN"/>
        </w:rPr>
        <w:t>ê</w:t>
      </w:r>
      <w:r>
        <w:rPr>
          <w:lang w:val="vi-VN"/>
        </w:rPr>
        <w:t>n t</w:t>
      </w:r>
      <w:r>
        <w:rPr>
          <w:rFonts w:ascii="Cambria" w:hAnsi="Cambria" w:cs="Cambria"/>
          <w:lang w:val="vi-VN"/>
        </w:rPr>
        <w:t>ụ</w:t>
      </w:r>
      <w:r>
        <w:rPr>
          <w:lang w:val="vi-VN"/>
        </w:rPr>
        <w:t>c mang l</w:t>
      </w:r>
      <w:r>
        <w:rPr>
          <w:rFonts w:ascii="Cambria" w:hAnsi="Cambria" w:cs="Cambria"/>
          <w:lang w:val="vi-VN"/>
        </w:rPr>
        <w:t>ạ</w:t>
      </w:r>
      <w:r>
        <w:rPr>
          <w:lang w:val="vi-VN"/>
        </w:rPr>
        <w:t>i c</w:t>
      </w:r>
      <w:r>
        <w:rPr>
          <w:rFonts w:cs="Georgia"/>
          <w:lang w:val="vi-VN"/>
        </w:rPr>
        <w:t>á</w:t>
      </w:r>
      <w:r>
        <w:rPr>
          <w:lang w:val="vi-VN"/>
        </w:rPr>
        <w:t>c tr</w:t>
      </w:r>
      <w:r>
        <w:rPr>
          <w:rFonts w:cs="Georgia"/>
          <w:lang w:val="vi-VN"/>
        </w:rPr>
        <w:t>ì</w:t>
      </w:r>
      <w:r>
        <w:rPr>
          <w:lang w:val="vi-VN"/>
        </w:rPr>
        <w:t>nh b</w:t>
      </w:r>
      <w:r>
        <w:rPr>
          <w:rFonts w:cs="Georgia"/>
          <w:lang w:val="vi-VN"/>
        </w:rPr>
        <w:t>à</w:t>
      </w:r>
      <w:r>
        <w:rPr>
          <w:lang w:val="vi-VN"/>
        </w:rPr>
        <w:t>y ph</w:t>
      </w:r>
      <w:r>
        <w:rPr>
          <w:rFonts w:ascii="Cambria" w:hAnsi="Cambria" w:cs="Cambria"/>
          <w:lang w:val="vi-VN"/>
        </w:rPr>
        <w:t>ứ</w:t>
      </w:r>
      <w:r>
        <w:rPr>
          <w:lang w:val="vi-VN"/>
        </w:rPr>
        <w:t>c t</w:t>
      </w:r>
      <w:r>
        <w:rPr>
          <w:rFonts w:ascii="Cambria" w:hAnsi="Cambria" w:cs="Cambria"/>
          <w:lang w:val="vi-VN"/>
        </w:rPr>
        <w:t>ạ</w:t>
      </w:r>
      <w:r>
        <w:rPr>
          <w:lang w:val="vi-VN"/>
        </w:rPr>
        <w:t>p v</w:t>
      </w:r>
      <w:r>
        <w:rPr>
          <w:rFonts w:cs="Georgia"/>
          <w:lang w:val="vi-VN"/>
        </w:rPr>
        <w:t>à</w:t>
      </w:r>
      <w:r>
        <w:rPr>
          <w:lang w:val="vi-VN"/>
        </w:rPr>
        <w:t xml:space="preserve"> tinh vi h</w:t>
      </w:r>
      <w:r>
        <w:rPr>
          <w:rFonts w:ascii="Cambria" w:hAnsi="Cambria" w:cs="Cambria"/>
          <w:lang w:val="vi-VN"/>
        </w:rPr>
        <w:t>ơ</w:t>
      </w:r>
      <w:r>
        <w:rPr>
          <w:lang w:val="vi-VN"/>
        </w:rPr>
        <w:t>n. CSS m</w:t>
      </w:r>
      <w:r>
        <w:rPr>
          <w:rFonts w:cs="Georgia"/>
          <w:lang w:val="vi-VN"/>
        </w:rPr>
        <w:t>ô</w:t>
      </w:r>
      <w:r>
        <w:rPr>
          <w:lang w:val="vi-VN"/>
        </w:rPr>
        <w:t xml:space="preserve"> t</w:t>
      </w:r>
      <w:r>
        <w:rPr>
          <w:rFonts w:ascii="Cambria" w:hAnsi="Cambria" w:cs="Cambria"/>
          <w:lang w:val="vi-VN"/>
        </w:rPr>
        <w:t>ả</w:t>
      </w:r>
      <w:r>
        <w:rPr>
          <w:lang w:val="vi-VN"/>
        </w:rPr>
        <w:t xml:space="preserve"> c</w:t>
      </w:r>
      <w:r>
        <w:rPr>
          <w:rFonts w:cs="Georgia"/>
          <w:lang w:val="vi-VN"/>
        </w:rPr>
        <w:t>á</w:t>
      </w:r>
      <w:r>
        <w:rPr>
          <w:lang w:val="vi-VN"/>
        </w:rPr>
        <w:t>ch c</w:t>
      </w:r>
      <w:r>
        <w:rPr>
          <w:rFonts w:cs="Georgia"/>
          <w:lang w:val="vi-VN"/>
        </w:rPr>
        <w:t>á</w:t>
      </w:r>
      <w:r>
        <w:rPr>
          <w:lang w:val="vi-VN"/>
        </w:rPr>
        <w:t>c ph</w:t>
      </w:r>
      <w:r>
        <w:rPr>
          <w:rFonts w:ascii="Cambria" w:hAnsi="Cambria" w:cs="Cambria"/>
          <w:lang w:val="vi-VN"/>
        </w:rPr>
        <w:t>ầ</w:t>
      </w:r>
      <w:r>
        <w:rPr>
          <w:lang w:val="vi-VN"/>
        </w:rPr>
        <w:t>n t</w:t>
      </w:r>
      <w:r>
        <w:rPr>
          <w:rFonts w:ascii="Cambria" w:hAnsi="Cambria" w:cs="Cambria"/>
          <w:lang w:val="vi-VN"/>
        </w:rPr>
        <w:t>ử</w:t>
      </w:r>
      <w:r>
        <w:rPr>
          <w:lang w:val="vi-VN"/>
        </w:rPr>
        <w:t xml:space="preserve"> HTML hi</w:t>
      </w:r>
      <w:r>
        <w:rPr>
          <w:rFonts w:ascii="Cambria" w:hAnsi="Cambria" w:cs="Cambria"/>
          <w:lang w:val="vi-VN"/>
        </w:rPr>
        <w:t>ể</w:t>
      </w:r>
      <w:r>
        <w:rPr>
          <w:lang w:val="vi-VN"/>
        </w:rPr>
        <w:t>n th</w:t>
      </w:r>
      <w:r>
        <w:rPr>
          <w:rFonts w:ascii="Cambria" w:hAnsi="Cambria" w:cs="Cambria"/>
          <w:lang w:val="vi-VN"/>
        </w:rPr>
        <w:t>ị</w:t>
      </w:r>
      <w:r>
        <w:rPr>
          <w:lang w:val="vi-VN"/>
        </w:rPr>
        <w:t xml:space="preserve"> tr</w:t>
      </w:r>
      <w:r>
        <w:rPr>
          <w:rFonts w:cs="Georgia"/>
          <w:lang w:val="vi-VN"/>
        </w:rPr>
        <w:t>ê</w:t>
      </w:r>
      <w:r>
        <w:rPr>
          <w:lang w:val="vi-VN"/>
        </w:rPr>
        <w:t>n m</w:t>
      </w:r>
      <w:r>
        <w:rPr>
          <w:rFonts w:cs="Georgia"/>
          <w:lang w:val="vi-VN"/>
        </w:rPr>
        <w:t>à</w:t>
      </w:r>
      <w:r>
        <w:rPr>
          <w:lang w:val="vi-VN"/>
        </w:rPr>
        <w:t>n h</w:t>
      </w:r>
      <w:r>
        <w:rPr>
          <w:rFonts w:cs="Georgia"/>
          <w:lang w:val="vi-VN"/>
        </w:rPr>
        <w:t>ì</w:t>
      </w:r>
      <w:r>
        <w:rPr>
          <w:lang w:val="vi-VN"/>
        </w:rPr>
        <w:t>nh v</w:t>
      </w:r>
      <w:r>
        <w:rPr>
          <w:rFonts w:cs="Georgia"/>
          <w:lang w:val="vi-VN"/>
        </w:rPr>
        <w:t>à</w:t>
      </w:r>
      <w:r>
        <w:rPr>
          <w:lang w:val="vi-VN"/>
        </w:rPr>
        <w:t xml:space="preserve"> c</w:t>
      </w:r>
      <w:r>
        <w:rPr>
          <w:rFonts w:cs="Georgia"/>
          <w:lang w:val="vi-VN"/>
        </w:rPr>
        <w:t>á</w:t>
      </w:r>
      <w:r>
        <w:rPr>
          <w:lang w:val="vi-VN"/>
        </w:rPr>
        <w:t>c ph</w:t>
      </w:r>
      <w:r>
        <w:rPr>
          <w:rFonts w:ascii="Cambria" w:hAnsi="Cambria" w:cs="Cambria"/>
          <w:lang w:val="vi-VN"/>
        </w:rPr>
        <w:t>ươ</w:t>
      </w:r>
      <w:r>
        <w:rPr>
          <w:lang w:val="vi-VN"/>
        </w:rPr>
        <w:t>ng ti</w:t>
      </w:r>
      <w:r>
        <w:rPr>
          <w:rFonts w:ascii="Cambria" w:hAnsi="Cambria" w:cs="Cambria"/>
          <w:lang w:val="vi-VN"/>
        </w:rPr>
        <w:t>ệ</w:t>
      </w:r>
      <w:r>
        <w:rPr>
          <w:lang w:val="vi-VN"/>
        </w:rPr>
        <w:t>n kh</w:t>
      </w:r>
      <w:r>
        <w:rPr>
          <w:rFonts w:cs="Georgia"/>
          <w:lang w:val="vi-VN"/>
        </w:rPr>
        <w:t>á</w:t>
      </w:r>
      <w:r>
        <w:rPr>
          <w:lang w:val="vi-VN"/>
        </w:rPr>
        <w:t>c.</w:t>
      </w:r>
    </w:p>
    <w:p w14:paraId="438E4641" w14:textId="77777777" w:rsidR="003A1759" w:rsidRDefault="003A1759" w:rsidP="003A1759">
      <w:pPr>
        <w:pStyle w:val="noidung"/>
        <w:rPr>
          <w:lang w:val="vi-VN"/>
        </w:rPr>
      </w:pPr>
      <w:r>
        <w:rPr>
          <w:lang w:val="vi-VN"/>
        </w:rPr>
        <w:t>CSS r</w:t>
      </w:r>
      <w:r>
        <w:rPr>
          <w:rFonts w:ascii="Cambria" w:hAnsi="Cambria" w:cs="Cambria"/>
          <w:lang w:val="vi-VN"/>
        </w:rPr>
        <w:t>ấ</w:t>
      </w:r>
      <w:r>
        <w:rPr>
          <w:lang w:val="vi-VN"/>
        </w:rPr>
        <w:t>t h</w:t>
      </w:r>
      <w:r>
        <w:rPr>
          <w:rFonts w:ascii="Cambria" w:hAnsi="Cambria" w:cs="Cambria"/>
          <w:lang w:val="vi-VN"/>
        </w:rPr>
        <w:t>ữ</w:t>
      </w:r>
      <w:r>
        <w:rPr>
          <w:lang w:val="vi-VN"/>
        </w:rPr>
        <w:t xml:space="preserve">u </w:t>
      </w:r>
      <w:r>
        <w:rPr>
          <w:rFonts w:cs="Georgia"/>
          <w:lang w:val="vi-VN"/>
        </w:rPr>
        <w:t>í</w:t>
      </w:r>
      <w:r>
        <w:rPr>
          <w:lang w:val="vi-VN"/>
        </w:rPr>
        <w:t>ch v</w:t>
      </w:r>
      <w:r>
        <w:rPr>
          <w:rFonts w:cs="Georgia"/>
          <w:lang w:val="vi-VN"/>
        </w:rPr>
        <w:t>à</w:t>
      </w:r>
      <w:r>
        <w:rPr>
          <w:lang w:val="vi-VN"/>
        </w:rPr>
        <w:t xml:space="preserve"> ti</w:t>
      </w:r>
      <w:r>
        <w:rPr>
          <w:rFonts w:ascii="Cambria" w:hAnsi="Cambria" w:cs="Cambria"/>
          <w:lang w:val="vi-VN"/>
        </w:rPr>
        <w:t>ệ</w:t>
      </w:r>
      <w:r>
        <w:rPr>
          <w:lang w:val="vi-VN"/>
        </w:rPr>
        <w:t>n l</w:t>
      </w:r>
      <w:r>
        <w:rPr>
          <w:rFonts w:ascii="Cambria" w:hAnsi="Cambria" w:cs="Cambria"/>
          <w:lang w:val="vi-VN"/>
        </w:rPr>
        <w:t>ợ</w:t>
      </w:r>
      <w:r>
        <w:rPr>
          <w:lang w:val="vi-VN"/>
        </w:rPr>
        <w:t>i, n</w:t>
      </w:r>
      <w:r>
        <w:rPr>
          <w:rFonts w:cs="Georgia"/>
          <w:lang w:val="vi-VN"/>
        </w:rPr>
        <w:t>ó</w:t>
      </w:r>
      <w:r>
        <w:rPr>
          <w:lang w:val="vi-VN"/>
        </w:rPr>
        <w:t xml:space="preserve"> c</w:t>
      </w:r>
      <w:r>
        <w:rPr>
          <w:rFonts w:cs="Georgia"/>
          <w:lang w:val="vi-VN"/>
        </w:rPr>
        <w:t>ó</w:t>
      </w:r>
      <w:r>
        <w:rPr>
          <w:lang w:val="vi-VN"/>
        </w:rPr>
        <w:t xml:space="preserve"> th</w:t>
      </w:r>
      <w:r>
        <w:rPr>
          <w:rFonts w:ascii="Cambria" w:hAnsi="Cambria" w:cs="Cambria"/>
          <w:lang w:val="vi-VN"/>
        </w:rPr>
        <w:t>ể</w:t>
      </w:r>
      <w:r>
        <w:rPr>
          <w:lang w:val="vi-VN"/>
        </w:rPr>
        <w:t xml:space="preserve"> ki</w:t>
      </w:r>
      <w:r>
        <w:rPr>
          <w:rFonts w:ascii="Cambria" w:hAnsi="Cambria" w:cs="Cambria"/>
          <w:lang w:val="vi-VN"/>
        </w:rPr>
        <w:t>ể</w:t>
      </w:r>
      <w:r>
        <w:rPr>
          <w:lang w:val="vi-VN"/>
        </w:rPr>
        <w:t>m so</w:t>
      </w:r>
      <w:r>
        <w:rPr>
          <w:rFonts w:cs="Georgia"/>
          <w:lang w:val="vi-VN"/>
        </w:rPr>
        <w:t>á</w:t>
      </w:r>
      <w:r>
        <w:rPr>
          <w:lang w:val="vi-VN"/>
        </w:rPr>
        <w:t>t t</w:t>
      </w:r>
      <w:r>
        <w:rPr>
          <w:rFonts w:ascii="Cambria" w:hAnsi="Cambria" w:cs="Cambria"/>
          <w:lang w:val="vi-VN"/>
        </w:rPr>
        <w:t>ấ</w:t>
      </w:r>
      <w:r>
        <w:rPr>
          <w:lang w:val="vi-VN"/>
        </w:rPr>
        <w:t>t c</w:t>
      </w:r>
      <w:r>
        <w:rPr>
          <w:rFonts w:ascii="Cambria" w:hAnsi="Cambria" w:cs="Cambria"/>
          <w:lang w:val="vi-VN"/>
        </w:rPr>
        <w:t>ả</w:t>
      </w:r>
      <w:r>
        <w:rPr>
          <w:lang w:val="vi-VN"/>
        </w:rPr>
        <w:t xml:space="preserve"> c</w:t>
      </w:r>
      <w:r>
        <w:rPr>
          <w:rFonts w:cs="Georgia"/>
          <w:lang w:val="vi-VN"/>
        </w:rPr>
        <w:t>á</w:t>
      </w:r>
      <w:r>
        <w:rPr>
          <w:lang w:val="vi-VN"/>
        </w:rPr>
        <w:t>c trang tr</w:t>
      </w:r>
      <w:r>
        <w:rPr>
          <w:rFonts w:cs="Georgia"/>
          <w:lang w:val="vi-VN"/>
        </w:rPr>
        <w:t>ê</w:t>
      </w:r>
      <w:r>
        <w:rPr>
          <w:lang w:val="vi-VN"/>
        </w:rPr>
        <w:t>n m</w:t>
      </w:r>
      <w:r>
        <w:rPr>
          <w:rFonts w:ascii="Cambria" w:hAnsi="Cambria" w:cs="Cambria"/>
          <w:lang w:val="vi-VN"/>
        </w:rPr>
        <w:t>ộ</w:t>
      </w:r>
      <w:r>
        <w:rPr>
          <w:lang w:val="vi-VN"/>
        </w:rPr>
        <w:t>t website. C</w:t>
      </w:r>
      <w:r>
        <w:rPr>
          <w:rFonts w:cs="Georgia"/>
          <w:lang w:val="vi-VN"/>
        </w:rPr>
        <w:t>á</w:t>
      </w:r>
      <w:r>
        <w:rPr>
          <w:lang w:val="vi-VN"/>
        </w:rPr>
        <w:t>c stylesheet ngo</w:t>
      </w:r>
      <w:r>
        <w:rPr>
          <w:rFonts w:cs="Georgia"/>
          <w:lang w:val="vi-VN"/>
        </w:rPr>
        <w:t>à</w:t>
      </w:r>
      <w:r>
        <w:rPr>
          <w:lang w:val="vi-VN"/>
        </w:rPr>
        <w:t xml:space="preserve">i </w:t>
      </w:r>
      <w:r>
        <w:rPr>
          <w:rFonts w:cs="Georgia"/>
          <w:lang w:val="vi-VN"/>
        </w:rPr>
        <w:t>đ</w:t>
      </w:r>
      <w:r>
        <w:rPr>
          <w:rFonts w:ascii="Cambria" w:hAnsi="Cambria" w:cs="Cambria"/>
          <w:lang w:val="vi-VN"/>
        </w:rPr>
        <w:t>ượ</w:t>
      </w:r>
      <w:r>
        <w:rPr>
          <w:lang w:val="vi-VN"/>
        </w:rPr>
        <w:t>c l</w:t>
      </w:r>
      <w:r>
        <w:rPr>
          <w:rFonts w:ascii="Cambria" w:hAnsi="Cambria" w:cs="Cambria"/>
          <w:lang w:val="vi-VN"/>
        </w:rPr>
        <w:t>ư</w:t>
      </w:r>
      <w:r>
        <w:rPr>
          <w:lang w:val="vi-VN"/>
        </w:rPr>
        <w:t>u tr</w:t>
      </w:r>
      <w:r>
        <w:rPr>
          <w:rFonts w:ascii="Cambria" w:hAnsi="Cambria" w:cs="Cambria"/>
          <w:lang w:val="vi-VN"/>
        </w:rPr>
        <w:t>ữ</w:t>
      </w:r>
      <w:r>
        <w:rPr>
          <w:lang w:val="vi-VN"/>
        </w:rPr>
        <w:t xml:space="preserve"> d</w:t>
      </w:r>
      <w:r>
        <w:rPr>
          <w:rFonts w:ascii="Cambria" w:hAnsi="Cambria" w:cs="Cambria"/>
          <w:lang w:val="vi-VN"/>
        </w:rPr>
        <w:t>ướ</w:t>
      </w:r>
      <w:r>
        <w:rPr>
          <w:lang w:val="vi-VN"/>
        </w:rPr>
        <w:t>i d</w:t>
      </w:r>
      <w:r>
        <w:rPr>
          <w:rFonts w:ascii="Cambria" w:hAnsi="Cambria" w:cs="Cambria"/>
          <w:lang w:val="vi-VN"/>
        </w:rPr>
        <w:t>ạ</w:t>
      </w:r>
      <w:r>
        <w:rPr>
          <w:lang w:val="vi-VN"/>
        </w:rPr>
        <w:t>ng c</w:t>
      </w:r>
      <w:r>
        <w:rPr>
          <w:rFonts w:cs="Georgia"/>
          <w:lang w:val="vi-VN"/>
        </w:rPr>
        <w:t>á</w:t>
      </w:r>
      <w:r>
        <w:rPr>
          <w:lang w:val="vi-VN"/>
        </w:rPr>
        <w:t>c t</w:t>
      </w:r>
      <w:r>
        <w:rPr>
          <w:rFonts w:ascii="Cambria" w:hAnsi="Cambria" w:cs="Cambria"/>
          <w:lang w:val="vi-VN"/>
        </w:rPr>
        <w:t>ậ</w:t>
      </w:r>
      <w:r>
        <w:rPr>
          <w:lang w:val="vi-VN"/>
        </w:rPr>
        <w:t xml:space="preserve">p tin .CSS. CSS </w:t>
      </w:r>
      <w:r>
        <w:rPr>
          <w:rFonts w:cs="Georgia"/>
          <w:lang w:val="vi-VN"/>
        </w:rPr>
        <w:t>đ</w:t>
      </w:r>
      <w:r>
        <w:rPr>
          <w:rFonts w:ascii="Cambria" w:hAnsi="Cambria" w:cs="Cambria"/>
          <w:lang w:val="vi-VN"/>
        </w:rPr>
        <w:t>ượ</w:t>
      </w:r>
      <w:r>
        <w:rPr>
          <w:lang w:val="vi-VN"/>
        </w:rPr>
        <w:t>c d</w:t>
      </w:r>
      <w:r>
        <w:rPr>
          <w:rFonts w:cs="Georgia"/>
          <w:lang w:val="vi-VN"/>
        </w:rPr>
        <w:t>ù</w:t>
      </w:r>
      <w:r>
        <w:rPr>
          <w:lang w:val="vi-VN"/>
        </w:rPr>
        <w:t xml:space="preserve">ng </w:t>
      </w:r>
      <w:r>
        <w:rPr>
          <w:rFonts w:cs="Georgia"/>
          <w:lang w:val="vi-VN"/>
        </w:rPr>
        <w:t>đ</w:t>
      </w:r>
      <w:r>
        <w:rPr>
          <w:rFonts w:ascii="Cambria" w:hAnsi="Cambria" w:cs="Cambria"/>
          <w:lang w:val="vi-VN"/>
        </w:rPr>
        <w:t>ể</w:t>
      </w:r>
      <w:r>
        <w:rPr>
          <w:lang w:val="vi-VN"/>
        </w:rPr>
        <w:t xml:space="preserve"> </w:t>
      </w:r>
      <w:r>
        <w:rPr>
          <w:rFonts w:cs="Georgia"/>
          <w:lang w:val="vi-VN"/>
        </w:rPr>
        <w:t>đ</w:t>
      </w:r>
      <w:r>
        <w:rPr>
          <w:rFonts w:ascii="Cambria" w:hAnsi="Cambria" w:cs="Cambria"/>
          <w:lang w:val="vi-VN"/>
        </w:rPr>
        <w:t>ị</w:t>
      </w:r>
      <w:r>
        <w:rPr>
          <w:lang w:val="vi-VN"/>
        </w:rPr>
        <w:t>nh ngh</w:t>
      </w:r>
      <w:r>
        <w:rPr>
          <w:rFonts w:cs="Georgia"/>
          <w:lang w:val="vi-VN"/>
        </w:rPr>
        <w:t>ĩ</w:t>
      </w:r>
      <w:r>
        <w:rPr>
          <w:lang w:val="vi-VN"/>
        </w:rPr>
        <w:t>a ki</w:t>
      </w:r>
      <w:r>
        <w:rPr>
          <w:rFonts w:ascii="Cambria" w:hAnsi="Cambria" w:cs="Cambria"/>
          <w:lang w:val="vi-VN"/>
        </w:rPr>
        <w:t>ể</w:t>
      </w:r>
      <w:r>
        <w:rPr>
          <w:lang w:val="vi-VN"/>
        </w:rPr>
        <w:t>u c</w:t>
      </w:r>
      <w:r>
        <w:rPr>
          <w:rFonts w:cs="Georgia"/>
          <w:lang w:val="vi-VN"/>
        </w:rPr>
        <w:t>á</w:t>
      </w:r>
      <w:r>
        <w:rPr>
          <w:lang w:val="vi-VN"/>
        </w:rPr>
        <w:t>ch cho c</w:t>
      </w:r>
      <w:r>
        <w:rPr>
          <w:rFonts w:cs="Georgia"/>
          <w:lang w:val="vi-VN"/>
        </w:rPr>
        <w:t>á</w:t>
      </w:r>
      <w:r>
        <w:rPr>
          <w:lang w:val="vi-VN"/>
        </w:rPr>
        <w:t>c trang trên website c</w:t>
      </w:r>
      <w:r>
        <w:rPr>
          <w:rFonts w:ascii="Cambria" w:hAnsi="Cambria" w:cs="Cambria"/>
          <w:lang w:val="vi-VN"/>
        </w:rPr>
        <w:t>ủ</w:t>
      </w:r>
      <w:r>
        <w:rPr>
          <w:lang w:val="vi-VN"/>
        </w:rPr>
        <w:t>a b</w:t>
      </w:r>
      <w:r>
        <w:rPr>
          <w:rFonts w:ascii="Cambria" w:hAnsi="Cambria" w:cs="Cambria"/>
          <w:lang w:val="vi-VN"/>
        </w:rPr>
        <w:t>ạ</w:t>
      </w:r>
      <w:r>
        <w:rPr>
          <w:lang w:val="vi-VN"/>
        </w:rPr>
        <w:t>n, g</w:t>
      </w:r>
      <w:r>
        <w:rPr>
          <w:rFonts w:ascii="Cambria" w:hAnsi="Cambria" w:cs="Cambria"/>
          <w:lang w:val="vi-VN"/>
        </w:rPr>
        <w:t>ồ</w:t>
      </w:r>
      <w:r>
        <w:rPr>
          <w:lang w:val="vi-VN"/>
        </w:rPr>
        <w:t>m c</w:t>
      </w:r>
      <w:r>
        <w:rPr>
          <w:rFonts w:ascii="Cambria" w:hAnsi="Cambria" w:cs="Cambria"/>
          <w:lang w:val="vi-VN"/>
        </w:rPr>
        <w:t>ả</w:t>
      </w:r>
      <w:r>
        <w:rPr>
          <w:lang w:val="vi-VN"/>
        </w:rPr>
        <w:t xml:space="preserve"> thi</w:t>
      </w:r>
      <w:r>
        <w:rPr>
          <w:rFonts w:ascii="Cambria" w:hAnsi="Cambria" w:cs="Cambria"/>
          <w:lang w:val="vi-VN"/>
        </w:rPr>
        <w:t>ế</w:t>
      </w:r>
      <w:r>
        <w:rPr>
          <w:lang w:val="vi-VN"/>
        </w:rPr>
        <w:t>t k</w:t>
      </w:r>
      <w:r>
        <w:rPr>
          <w:rFonts w:ascii="Cambria" w:hAnsi="Cambria" w:cs="Cambria"/>
          <w:lang w:val="vi-VN"/>
        </w:rPr>
        <w:t>ế</w:t>
      </w:r>
      <w:r>
        <w:rPr>
          <w:lang w:val="vi-VN"/>
        </w:rPr>
        <w:t>, d</w:t>
      </w:r>
      <w:r>
        <w:rPr>
          <w:rFonts w:cs="Georgia"/>
          <w:lang w:val="vi-VN"/>
        </w:rPr>
        <w:t>à</w:t>
      </w:r>
      <w:r>
        <w:rPr>
          <w:lang w:val="vi-VN"/>
        </w:rPr>
        <w:t>n trang v</w:t>
      </w:r>
      <w:r>
        <w:rPr>
          <w:rFonts w:cs="Georgia"/>
          <w:lang w:val="vi-VN"/>
        </w:rPr>
        <w:t>à</w:t>
      </w:r>
      <w:r>
        <w:rPr>
          <w:lang w:val="vi-VN"/>
        </w:rPr>
        <w:t xml:space="preserve"> c</w:t>
      </w:r>
      <w:r>
        <w:rPr>
          <w:rFonts w:cs="Georgia"/>
          <w:lang w:val="vi-VN"/>
        </w:rPr>
        <w:t>á</w:t>
      </w:r>
      <w:r>
        <w:rPr>
          <w:lang w:val="vi-VN"/>
        </w:rPr>
        <w:t>c c</w:t>
      </w:r>
      <w:r>
        <w:rPr>
          <w:rFonts w:cs="Georgia"/>
          <w:lang w:val="vi-VN"/>
        </w:rPr>
        <w:t>á</w:t>
      </w:r>
      <w:r>
        <w:rPr>
          <w:lang w:val="vi-VN"/>
        </w:rPr>
        <w:t>ch hi</w:t>
      </w:r>
      <w:r>
        <w:rPr>
          <w:rFonts w:ascii="Cambria" w:hAnsi="Cambria" w:cs="Cambria"/>
          <w:lang w:val="vi-VN"/>
        </w:rPr>
        <w:t>ể</w:t>
      </w:r>
      <w:r>
        <w:rPr>
          <w:lang w:val="vi-VN"/>
        </w:rPr>
        <w:t>n th</w:t>
      </w:r>
      <w:r>
        <w:rPr>
          <w:rFonts w:ascii="Cambria" w:hAnsi="Cambria" w:cs="Cambria"/>
          <w:lang w:val="vi-VN"/>
        </w:rPr>
        <w:t>ị</w:t>
      </w:r>
      <w:r>
        <w:rPr>
          <w:lang w:val="vi-VN"/>
        </w:rPr>
        <w:t xml:space="preserve"> kh</w:t>
      </w:r>
      <w:r>
        <w:rPr>
          <w:rFonts w:cs="Georgia"/>
          <w:lang w:val="vi-VN"/>
        </w:rPr>
        <w:t>á</w:t>
      </w:r>
      <w:r>
        <w:rPr>
          <w:lang w:val="vi-VN"/>
        </w:rPr>
        <w:t>c nhau tr</w:t>
      </w:r>
      <w:r>
        <w:rPr>
          <w:rFonts w:cs="Georgia"/>
          <w:lang w:val="vi-VN"/>
        </w:rPr>
        <w:t>ê</w:t>
      </w:r>
      <w:r>
        <w:rPr>
          <w:lang w:val="vi-VN"/>
        </w:rPr>
        <w:t>n nhi</w:t>
      </w:r>
      <w:r>
        <w:rPr>
          <w:rFonts w:ascii="Cambria" w:hAnsi="Cambria" w:cs="Cambria"/>
          <w:lang w:val="vi-VN"/>
        </w:rPr>
        <w:t>ề</w:t>
      </w:r>
      <w:r>
        <w:rPr>
          <w:lang w:val="vi-VN"/>
        </w:rPr>
        <w:t>u thi</w:t>
      </w:r>
      <w:r>
        <w:rPr>
          <w:rFonts w:ascii="Cambria" w:hAnsi="Cambria" w:cs="Cambria"/>
          <w:lang w:val="vi-VN"/>
        </w:rPr>
        <w:t>ế</w:t>
      </w:r>
      <w:r>
        <w:rPr>
          <w:lang w:val="vi-VN"/>
        </w:rPr>
        <w:t>t b</w:t>
      </w:r>
      <w:r>
        <w:rPr>
          <w:rFonts w:ascii="Cambria" w:hAnsi="Cambria" w:cs="Cambria"/>
          <w:lang w:val="vi-VN"/>
        </w:rPr>
        <w:t>ị</w:t>
      </w:r>
      <w:r>
        <w:rPr>
          <w:lang w:val="vi-VN"/>
        </w:rPr>
        <w:t xml:space="preserve"> v</w:t>
      </w:r>
      <w:r>
        <w:rPr>
          <w:rFonts w:ascii="Cambria" w:hAnsi="Cambria" w:cs="Cambria"/>
          <w:lang w:val="vi-VN"/>
        </w:rPr>
        <w:t>ớ</w:t>
      </w:r>
      <w:r>
        <w:rPr>
          <w:lang w:val="vi-VN"/>
        </w:rPr>
        <w:t>i k</w:t>
      </w:r>
      <w:r>
        <w:rPr>
          <w:rFonts w:cs="Georgia"/>
          <w:lang w:val="vi-VN"/>
        </w:rPr>
        <w:t>í</w:t>
      </w:r>
      <w:r>
        <w:rPr>
          <w:lang w:val="vi-VN"/>
        </w:rPr>
        <w:t>ch th</w:t>
      </w:r>
      <w:r>
        <w:rPr>
          <w:rFonts w:ascii="Cambria" w:hAnsi="Cambria" w:cs="Cambria"/>
          <w:lang w:val="vi-VN"/>
        </w:rPr>
        <w:t>ướ</w:t>
      </w:r>
      <w:r>
        <w:rPr>
          <w:lang w:val="vi-VN"/>
        </w:rPr>
        <w:t>c m</w:t>
      </w:r>
      <w:r>
        <w:rPr>
          <w:rFonts w:cs="Georgia"/>
          <w:lang w:val="vi-VN"/>
        </w:rPr>
        <w:t>à</w:t>
      </w:r>
      <w:r>
        <w:rPr>
          <w:lang w:val="vi-VN"/>
        </w:rPr>
        <w:t>n h</w:t>
      </w:r>
      <w:r>
        <w:rPr>
          <w:rFonts w:cs="Georgia"/>
          <w:lang w:val="vi-VN"/>
        </w:rPr>
        <w:t>ì</w:t>
      </w:r>
      <w:r>
        <w:rPr>
          <w:lang w:val="vi-VN"/>
        </w:rPr>
        <w:t>nh kh</w:t>
      </w:r>
      <w:r>
        <w:rPr>
          <w:rFonts w:cs="Georgia"/>
          <w:lang w:val="vi-VN"/>
        </w:rPr>
        <w:t>á</w:t>
      </w:r>
      <w:r>
        <w:rPr>
          <w:lang w:val="vi-VN"/>
        </w:rPr>
        <w:t>c nhau.</w:t>
      </w:r>
    </w:p>
    <w:p w14:paraId="3E14CA08" w14:textId="23FA869D" w:rsidR="005A75D3" w:rsidRDefault="005A75D3" w:rsidP="005A75D3">
      <w:pPr>
        <w:pStyle w:val="Heading3"/>
      </w:pPr>
      <w:r>
        <w:lastRenderedPageBreak/>
        <w:t>CSS giúp giải quyết vấn đề lớn của HTML</w:t>
      </w:r>
    </w:p>
    <w:p w14:paraId="5D0AE8F6" w14:textId="01A4FBBA" w:rsidR="00ED45E7" w:rsidRPr="00ED45E7" w:rsidRDefault="00ED45E7" w:rsidP="00ED45E7">
      <w:pPr>
        <w:pStyle w:val="noidung"/>
      </w:pPr>
      <w:r w:rsidRPr="00ED45E7">
        <w:t>HTML không có phần tử để để định dạng cho trang web. HTML chỉ được dùng để tạo nội dung cho trang. Khi các phần tử như &lt;font&gt; và thuộc tính màu sắc được thêm vào HTML 3.2, cơn ác mộng của các nhà phát triển web bắt đầu. Việc phát triển một website lớn mà thêm thông tin font hay màu sắc vào từng trang đòi hỏi rất nhiều thời gian. Để giải quyết vấn đề này, World Wide Web Consortium (W3C) đã tạo ra CSS, giúp loại bỏ việc định dạng kiểu cách khỏi trang HTML.Các định nghĩa liên quan đến kiểu cách được đưa vào tập tin .css và nhờ vào tập tin stylesheet ngoài, bạn có thể thay đổi toàn bộ website chỉ bằng một tập tin duy nhất.</w:t>
      </w:r>
    </w:p>
    <w:p w14:paraId="6CFFAFEF" w14:textId="67F1C192" w:rsidR="00BB1E5C" w:rsidRDefault="00BB1E5C" w:rsidP="00BB1E5C">
      <w:pPr>
        <w:pStyle w:val="Heading3"/>
      </w:pPr>
      <w:r>
        <w:t>Các dạng CSS</w:t>
      </w:r>
    </w:p>
    <w:p w14:paraId="409BECA2" w14:textId="425CC391" w:rsidR="00BB1E5C" w:rsidRDefault="00BB1E5C" w:rsidP="00BB1E5C">
      <w:pPr>
        <w:pStyle w:val="noidung"/>
      </w:pPr>
      <w:r w:rsidRPr="00BB1E5C">
        <w:t xml:space="preserve">CSS có ba cách sử dụng chính: inline CSS, internal CSS và external CSS. Inline CSS viết trực tiếp trong thẻ HTML bằng thuộc tính </w:t>
      </w:r>
      <w:r w:rsidRPr="00BB1E5C">
        <w:rPr>
          <w:rStyle w:val="HTMLCode"/>
          <w:rFonts w:ascii="Times New Roman" w:eastAsiaTheme="minorHAnsi" w:hAnsi="Times New Roman" w:cstheme="minorBidi"/>
          <w:sz w:val="26"/>
          <w:szCs w:val="22"/>
        </w:rPr>
        <w:t>style</w:t>
      </w:r>
      <w:r w:rsidRPr="00BB1E5C">
        <w:t xml:space="preserve">, internal CSS đặt trong thẻ </w:t>
      </w:r>
      <w:r w:rsidRPr="00BB1E5C">
        <w:rPr>
          <w:rStyle w:val="HTMLCode"/>
          <w:rFonts w:ascii="Times New Roman" w:eastAsiaTheme="minorHAnsi" w:hAnsi="Times New Roman" w:cstheme="minorBidi"/>
          <w:sz w:val="26"/>
          <w:szCs w:val="22"/>
        </w:rPr>
        <w:t>&lt;style&gt;</w:t>
      </w:r>
      <w:r w:rsidRPr="00BB1E5C">
        <w:t xml:space="preserve"> ở phần </w:t>
      </w:r>
      <w:r w:rsidRPr="00BB1E5C">
        <w:rPr>
          <w:rStyle w:val="HTMLCode"/>
          <w:rFonts w:ascii="Times New Roman" w:eastAsiaTheme="minorHAnsi" w:hAnsi="Times New Roman" w:cstheme="minorBidi"/>
          <w:sz w:val="26"/>
          <w:szCs w:val="22"/>
        </w:rPr>
        <w:t>&lt;head&gt;</w:t>
      </w:r>
      <w:r w:rsidRPr="00BB1E5C">
        <w:t xml:space="preserve">, còn external CSS được lưu ở một file </w:t>
      </w:r>
      <w:r w:rsidRPr="00BB1E5C">
        <w:rPr>
          <w:rStyle w:val="HTMLCode"/>
          <w:rFonts w:ascii="Times New Roman" w:eastAsiaTheme="minorHAnsi" w:hAnsi="Times New Roman" w:cstheme="minorBidi"/>
          <w:sz w:val="26"/>
          <w:szCs w:val="22"/>
        </w:rPr>
        <w:t>.css</w:t>
      </w:r>
      <w:r w:rsidRPr="00BB1E5C">
        <w:t xml:space="preserve"> riêng và liên kết vào trang bằng thẻ </w:t>
      </w:r>
      <w:r w:rsidRPr="00BB1E5C">
        <w:rPr>
          <w:rStyle w:val="HTMLCode"/>
          <w:rFonts w:ascii="Times New Roman" w:eastAsiaTheme="minorHAnsi" w:hAnsi="Times New Roman" w:cstheme="minorBidi"/>
          <w:sz w:val="26"/>
          <w:szCs w:val="22"/>
        </w:rPr>
        <w:t>&lt;link&gt;</w:t>
      </w:r>
      <w:r w:rsidRPr="00BB1E5C">
        <w:t>.</w:t>
      </w:r>
    </w:p>
    <w:p w14:paraId="7BC77CAC" w14:textId="4C974D19" w:rsidR="00BB1E5C" w:rsidRDefault="00BB1E5C" w:rsidP="00BB1E5C">
      <w:pPr>
        <w:pStyle w:val="Heading3"/>
      </w:pPr>
      <w:r>
        <w:t>Cú pháp CSS</w:t>
      </w:r>
    </w:p>
    <w:p w14:paraId="637591EB" w14:textId="41177FDF" w:rsidR="00BB1E5C" w:rsidRDefault="00BB1E5C" w:rsidP="00BB1E5C">
      <w:r>
        <w:t>Cú pháp cơ bản của CSS gồm bộ chọn, cặp ngoặc nhọn và các thuộc tính kèm giá trị.</w:t>
      </w:r>
    </w:p>
    <w:p w14:paraId="3D916EBF" w14:textId="77E99894" w:rsidR="009A3A7B" w:rsidRDefault="009A3A7B" w:rsidP="00BB1E5C">
      <w:r>
        <w:t>Kết quả kết hợp HTML:</w:t>
      </w:r>
    </w:p>
    <w:p w14:paraId="71BB3F90" w14:textId="77777777" w:rsidR="00CE1916" w:rsidRDefault="00CE1916" w:rsidP="00CE1916">
      <w:pPr>
        <w:pStyle w:val="manguon"/>
      </w:pPr>
      <w:r>
        <w:t>&lt;!DOCTYPE html&gt;</w:t>
      </w:r>
    </w:p>
    <w:p w14:paraId="37826982" w14:textId="77777777" w:rsidR="00CE1916" w:rsidRDefault="00CE1916" w:rsidP="00CE1916">
      <w:pPr>
        <w:pStyle w:val="manguon"/>
      </w:pPr>
      <w:r>
        <w:t>&lt;html&gt;</w:t>
      </w:r>
    </w:p>
    <w:p w14:paraId="211663E4" w14:textId="77777777" w:rsidR="00CE1916" w:rsidRDefault="00CE1916" w:rsidP="00CE1916">
      <w:pPr>
        <w:pStyle w:val="manguon"/>
      </w:pPr>
      <w:r>
        <w:t>&lt;head&gt;</w:t>
      </w:r>
    </w:p>
    <w:p w14:paraId="7302D620" w14:textId="77777777" w:rsidR="00CE1916" w:rsidRDefault="00CE1916" w:rsidP="00CE1916">
      <w:pPr>
        <w:pStyle w:val="manguon"/>
      </w:pPr>
      <w:r>
        <w:t>&lt;style&gt;</w:t>
      </w:r>
    </w:p>
    <w:p w14:paraId="4EDD8196" w14:textId="77777777" w:rsidR="00CE1916" w:rsidRDefault="00CE1916" w:rsidP="00CE1916">
      <w:pPr>
        <w:pStyle w:val="manguon"/>
      </w:pPr>
      <w:r>
        <w:t>body {</w:t>
      </w:r>
    </w:p>
    <w:p w14:paraId="22C129FE" w14:textId="77777777" w:rsidR="00CE1916" w:rsidRDefault="00CE1916" w:rsidP="00CE1916">
      <w:pPr>
        <w:pStyle w:val="manguon"/>
      </w:pPr>
      <w:r>
        <w:t xml:space="preserve">  background-color: lightblue;</w:t>
      </w:r>
    </w:p>
    <w:p w14:paraId="6774A839" w14:textId="77777777" w:rsidR="00CE1916" w:rsidRDefault="00CE1916" w:rsidP="00CE1916">
      <w:pPr>
        <w:pStyle w:val="manguon"/>
      </w:pPr>
      <w:r>
        <w:t>}</w:t>
      </w:r>
    </w:p>
    <w:p w14:paraId="01668055" w14:textId="77777777" w:rsidR="00CE1916" w:rsidRDefault="00CE1916" w:rsidP="00CE1916">
      <w:pPr>
        <w:pStyle w:val="manguon"/>
      </w:pPr>
    </w:p>
    <w:p w14:paraId="5455E663" w14:textId="77777777" w:rsidR="00CE1916" w:rsidRDefault="00CE1916" w:rsidP="00CE1916">
      <w:pPr>
        <w:pStyle w:val="manguon"/>
      </w:pPr>
      <w:r>
        <w:t>h1 {</w:t>
      </w:r>
    </w:p>
    <w:p w14:paraId="7E7455EE" w14:textId="77777777" w:rsidR="00CE1916" w:rsidRDefault="00CE1916" w:rsidP="00CE1916">
      <w:pPr>
        <w:pStyle w:val="manguon"/>
      </w:pPr>
      <w:r>
        <w:t xml:space="preserve">  color: white;</w:t>
      </w:r>
    </w:p>
    <w:p w14:paraId="50117B54" w14:textId="77777777" w:rsidR="00CE1916" w:rsidRDefault="00CE1916" w:rsidP="00CE1916">
      <w:pPr>
        <w:pStyle w:val="manguon"/>
      </w:pPr>
      <w:r>
        <w:t xml:space="preserve">  text-align: center;</w:t>
      </w:r>
    </w:p>
    <w:p w14:paraId="49B526B3" w14:textId="77777777" w:rsidR="00CE1916" w:rsidRDefault="00CE1916" w:rsidP="00CE1916">
      <w:pPr>
        <w:pStyle w:val="manguon"/>
      </w:pPr>
      <w:r>
        <w:t>}</w:t>
      </w:r>
    </w:p>
    <w:p w14:paraId="459A6B0E" w14:textId="77777777" w:rsidR="00CE1916" w:rsidRDefault="00CE1916" w:rsidP="00CE1916">
      <w:pPr>
        <w:pStyle w:val="manguon"/>
      </w:pPr>
    </w:p>
    <w:p w14:paraId="5009E39B" w14:textId="77777777" w:rsidR="00CE1916" w:rsidRDefault="00CE1916" w:rsidP="00CE1916">
      <w:pPr>
        <w:pStyle w:val="manguon"/>
      </w:pPr>
      <w:r>
        <w:t>p {</w:t>
      </w:r>
    </w:p>
    <w:p w14:paraId="266DA440" w14:textId="77777777" w:rsidR="00CE1916" w:rsidRDefault="00CE1916" w:rsidP="00CE1916">
      <w:pPr>
        <w:pStyle w:val="manguon"/>
      </w:pPr>
      <w:r>
        <w:t xml:space="preserve">  font-family: verdana;</w:t>
      </w:r>
    </w:p>
    <w:p w14:paraId="5742F727" w14:textId="77777777" w:rsidR="00CE1916" w:rsidRDefault="00CE1916" w:rsidP="00CE1916">
      <w:pPr>
        <w:pStyle w:val="manguon"/>
      </w:pPr>
      <w:r>
        <w:lastRenderedPageBreak/>
        <w:t xml:space="preserve">  font-size: 20px;</w:t>
      </w:r>
    </w:p>
    <w:p w14:paraId="3F106D15" w14:textId="77777777" w:rsidR="00CE1916" w:rsidRDefault="00CE1916" w:rsidP="00CE1916">
      <w:pPr>
        <w:pStyle w:val="manguon"/>
      </w:pPr>
      <w:r>
        <w:t>}</w:t>
      </w:r>
    </w:p>
    <w:p w14:paraId="74359744" w14:textId="77777777" w:rsidR="00CE1916" w:rsidRDefault="00CE1916" w:rsidP="00CE1916">
      <w:pPr>
        <w:pStyle w:val="manguon"/>
      </w:pPr>
      <w:r>
        <w:t>&lt;/style&gt;</w:t>
      </w:r>
    </w:p>
    <w:p w14:paraId="46F90756" w14:textId="77777777" w:rsidR="00CE1916" w:rsidRDefault="00CE1916" w:rsidP="00CE1916">
      <w:pPr>
        <w:pStyle w:val="manguon"/>
      </w:pPr>
      <w:r>
        <w:t>&lt;/head&gt;</w:t>
      </w:r>
    </w:p>
    <w:p w14:paraId="5A9B3CFE" w14:textId="77777777" w:rsidR="00CE1916" w:rsidRDefault="00CE1916" w:rsidP="00CE1916">
      <w:pPr>
        <w:pStyle w:val="manguon"/>
      </w:pPr>
      <w:r>
        <w:t>&lt;body&gt;</w:t>
      </w:r>
    </w:p>
    <w:p w14:paraId="107FB272" w14:textId="77777777" w:rsidR="00CE1916" w:rsidRDefault="00CE1916" w:rsidP="00CE1916">
      <w:pPr>
        <w:pStyle w:val="manguon"/>
      </w:pPr>
    </w:p>
    <w:p w14:paraId="0DED6E8C" w14:textId="77777777" w:rsidR="00CE1916" w:rsidRDefault="00CE1916" w:rsidP="00CE1916">
      <w:pPr>
        <w:pStyle w:val="manguon"/>
      </w:pPr>
      <w:r>
        <w:t>&lt;h1&gt;Danh sách bán hàng&lt;/h1&gt;</w:t>
      </w:r>
    </w:p>
    <w:p w14:paraId="68B6AE00" w14:textId="77777777" w:rsidR="00CE1916" w:rsidRDefault="00CE1916" w:rsidP="00CE1916">
      <w:pPr>
        <w:pStyle w:val="manguon"/>
      </w:pPr>
      <w:r>
        <w:t>&lt;p&gt;Đây là kết quả.&lt;/p&gt;</w:t>
      </w:r>
    </w:p>
    <w:p w14:paraId="433E183B" w14:textId="77777777" w:rsidR="00CE1916" w:rsidRDefault="00CE1916" w:rsidP="00CE1916">
      <w:pPr>
        <w:pStyle w:val="manguon"/>
      </w:pPr>
    </w:p>
    <w:p w14:paraId="40346E4B" w14:textId="77777777" w:rsidR="00CE1916" w:rsidRDefault="00CE1916" w:rsidP="00CE1916">
      <w:pPr>
        <w:pStyle w:val="manguon"/>
      </w:pPr>
      <w:r>
        <w:t>&lt;/body&gt;</w:t>
      </w:r>
    </w:p>
    <w:p w14:paraId="20D68B0A" w14:textId="36780B70" w:rsidR="00CE1916" w:rsidRDefault="00CE1916" w:rsidP="00CE1916">
      <w:pPr>
        <w:pStyle w:val="manguon"/>
      </w:pPr>
      <w:r>
        <w:t>&lt;/html&gt;</w:t>
      </w:r>
    </w:p>
    <w:p w14:paraId="25607FC7" w14:textId="05E193F0" w:rsidR="00CE1916" w:rsidRDefault="00CE1916" w:rsidP="00CE1916">
      <w:pPr>
        <w:pStyle w:val="Heading2"/>
        <w:numPr>
          <w:ilvl w:val="0"/>
          <w:numId w:val="0"/>
        </w:numPr>
      </w:pPr>
      <w:r>
        <w:t>Kết quả:</w:t>
      </w:r>
    </w:p>
    <w:p w14:paraId="39F5085F" w14:textId="56439256" w:rsidR="00CE1916" w:rsidRPr="00CE1916" w:rsidRDefault="00CE1916" w:rsidP="00CE1916">
      <w:r w:rsidRPr="00CE1916">
        <w:drawing>
          <wp:inline distT="0" distB="0" distL="0" distR="0" wp14:anchorId="7951E427" wp14:editId="55AAA720">
            <wp:extent cx="4968671" cy="2232853"/>
            <wp:effectExtent l="0" t="0" r="3810" b="0"/>
            <wp:docPr id="6" name="Picture 6" descr="A blue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blue background with white text&#10;&#10;AI-generated content may be incorrect."/>
                    <pic:cNvPicPr/>
                  </pic:nvPicPr>
                  <pic:blipFill>
                    <a:blip r:embed="rId13"/>
                    <a:stretch>
                      <a:fillRect/>
                    </a:stretch>
                  </pic:blipFill>
                  <pic:spPr>
                    <a:xfrm>
                      <a:off x="0" y="0"/>
                      <a:ext cx="4968671" cy="2232853"/>
                    </a:xfrm>
                    <a:prstGeom prst="rect">
                      <a:avLst/>
                    </a:prstGeom>
                  </pic:spPr>
                </pic:pic>
              </a:graphicData>
            </a:graphic>
          </wp:inline>
        </w:drawing>
      </w:r>
    </w:p>
    <w:p w14:paraId="7ED7FAA2" w14:textId="364C3A2C" w:rsidR="00ED45E7" w:rsidRDefault="00ED45E7" w:rsidP="00CE1916">
      <w:pPr>
        <w:pStyle w:val="Heading2"/>
        <w:numPr>
          <w:ilvl w:val="0"/>
          <w:numId w:val="0"/>
        </w:numPr>
      </w:pPr>
      <w:r>
        <w:t>Bootstrap</w:t>
      </w:r>
    </w:p>
    <w:p w14:paraId="4BC427B6" w14:textId="1DF27895" w:rsidR="0097032E" w:rsidRDefault="0097032E" w:rsidP="0097032E">
      <w:pPr>
        <w:pStyle w:val="noidung"/>
      </w:pPr>
      <w:r>
        <w:t>Bootstrap là một framework miễn phí và mã nguồn mở, được xây dựng dựa trên HTML, CSS và JavaScript. Công cụ này được tạo ra nhằm hỗ trợ xây dựng các giao diện website tương thích với nhiều thiết bị có kích thước màn hình khác nhau. Bootstrap cung cấp sẵn nhiều thành phần giao diện cơ bản như typography, forms, buttons, tables, navigation, modals, image carousels và nhiều thành phần khác, giúp quá trình thiết kế web trở nên thuận tiện hơn.</w:t>
      </w:r>
    </w:p>
    <w:p w14:paraId="7A08A3B9" w14:textId="387DE7DE" w:rsidR="00B57839" w:rsidRDefault="00B57839" w:rsidP="0097032E">
      <w:pPr>
        <w:pStyle w:val="noidung"/>
      </w:pPr>
      <w:r>
        <w:rPr>
          <w:noProof/>
        </w:rPr>
        <w:lastRenderedPageBreak/>
        <w:drawing>
          <wp:inline distT="0" distB="0" distL="0" distR="0" wp14:anchorId="51350CA2" wp14:editId="7B328CA6">
            <wp:extent cx="4572000" cy="2286000"/>
            <wp:effectExtent l="0" t="0" r="0" b="0"/>
            <wp:docPr id="6497" name="Picture 6497" descr="A logo with a black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6497" name="Picture 6497" descr="A logo with a black background&#10;&#10;AI-generated content may be incorrect."/>
                    <pic:cNvPicPr/>
                  </pic:nvPicPr>
                  <pic:blipFill>
                    <a:blip r:embed="rId14"/>
                    <a:stretch>
                      <a:fillRect/>
                    </a:stretch>
                  </pic:blipFill>
                  <pic:spPr>
                    <a:xfrm>
                      <a:off x="0" y="0"/>
                      <a:ext cx="4572000" cy="2286000"/>
                    </a:xfrm>
                    <a:prstGeom prst="rect">
                      <a:avLst/>
                    </a:prstGeom>
                  </pic:spPr>
                </pic:pic>
              </a:graphicData>
            </a:graphic>
          </wp:inline>
        </w:drawing>
      </w:r>
    </w:p>
    <w:p w14:paraId="3F345AC4" w14:textId="77777777" w:rsidR="0097032E" w:rsidRDefault="0097032E" w:rsidP="0097032E">
      <w:pPr>
        <w:pStyle w:val="noidung"/>
      </w:pPr>
      <w:r>
        <w:t>Hiện nay, Bootstrap là một trong những framework được sử dụng phổ biến nhất trên thế giới trong việc phát triển các website responsive. Bootstrap có ưu điểm là dễ sử dụng vì được xây dựng trên các công nghệ web quen thuộc như HTML, CSS và JavaScript. Bên cạnh đó, Bootstrap đã tích hợp sẵn các mẫu CSS responsive, giúp giao diện tương thích với nhiều thiết bị khác nhau và tiết kiệm thời gian thiết kế. Ngoài ra, Bootstrap còn tương thích với nhiều trình duyệt phổ biến như Chrome, Firefox, Safari và Opera, nhờ đó bảo đảm khả năng hiển thị ổn định trên nhiều môi trường khác nhau.</w:t>
      </w:r>
    </w:p>
    <w:p w14:paraId="1378FEED" w14:textId="4C22614C" w:rsidR="00914D13" w:rsidRDefault="00914D13" w:rsidP="00914D13">
      <w:pPr>
        <w:pStyle w:val="Heading3"/>
      </w:pPr>
      <w:r>
        <w:t>Bootstrap gồm những dạng nào?</w:t>
      </w:r>
    </w:p>
    <w:p w14:paraId="5DFB8337" w14:textId="1D04BDD8" w:rsidR="00914D13" w:rsidRPr="00914D13" w:rsidRDefault="00914D13" w:rsidP="00914D13">
      <w:pPr>
        <w:pStyle w:val="noidung"/>
      </w:pPr>
      <w:r w:rsidRPr="00914D13">
        <w:t xml:space="preserve">Bootstrap thường được chia thành 3 nhóm chính là </w:t>
      </w:r>
      <w:r w:rsidRPr="00914D13">
        <w:rPr>
          <w:rStyle w:val="Strong"/>
        </w:rPr>
        <w:t>Grid system</w:t>
      </w:r>
      <w:r w:rsidRPr="00914D13">
        <w:t xml:space="preserve">, </w:t>
      </w:r>
      <w:r w:rsidRPr="00914D13">
        <w:rPr>
          <w:rStyle w:val="Strong"/>
        </w:rPr>
        <w:t>Components</w:t>
      </w:r>
      <w:r w:rsidRPr="00914D13">
        <w:t xml:space="preserve"> và </w:t>
      </w:r>
      <w:r w:rsidRPr="00914D13">
        <w:rPr>
          <w:rStyle w:val="Strong"/>
        </w:rPr>
        <w:t>Utilities</w:t>
      </w:r>
      <w:r w:rsidRPr="00914D13">
        <w:t xml:space="preserve">. Grid system dùng để chia bố cục trang theo nhiều cột và hỗ trợ hiển thị tốt trên mọi thiết bị; Components là các thành phần giao diện có sẵn như button, card, form, navbar, modal; còn Utilities là các lớp hỗ trợ nhanh cho căn lề, khoảng cách, màu sắc và hiển thị. Ngoài ra, Bootstrap còn có thể dùng dưới dạng </w:t>
      </w:r>
      <w:r w:rsidRPr="00914D13">
        <w:rPr>
          <w:rStyle w:val="Strong"/>
        </w:rPr>
        <w:t>biên dịch sẵn</w:t>
      </w:r>
      <w:r w:rsidRPr="00914D13">
        <w:t xml:space="preserve"> hoặc </w:t>
      </w:r>
      <w:r w:rsidRPr="00914D13">
        <w:rPr>
          <w:rStyle w:val="Strong"/>
        </w:rPr>
        <w:t>Sass</w:t>
      </w:r>
      <w:r w:rsidRPr="00914D13">
        <w:t xml:space="preserve"> để tùy chỉnh sâu hơn theo nhu cầu dự án.</w:t>
      </w:r>
    </w:p>
    <w:p w14:paraId="5A78C85B" w14:textId="3783B4AF" w:rsidR="00600E31" w:rsidRDefault="00600E31" w:rsidP="00600E31">
      <w:pPr>
        <w:pStyle w:val="Heading3"/>
      </w:pPr>
      <w:r>
        <w:t>Cú pháp cơ bản của bootstrap</w:t>
      </w:r>
    </w:p>
    <w:p w14:paraId="15655B36" w14:textId="7F88F0E7" w:rsidR="001D791E" w:rsidRDefault="001D791E" w:rsidP="001D791E">
      <w:pPr>
        <w:pStyle w:val="manguon"/>
      </w:pPr>
      <w:r>
        <w:t>&lt;link href="https://cdn.jsdelivr.net/npm/bootstrap@5.3.0/dist/css/bootstrap.min.css" rel="stylesheet"&gt;</w:t>
      </w:r>
    </w:p>
    <w:p w14:paraId="6C68ECF9" w14:textId="77777777" w:rsidR="001D791E" w:rsidRDefault="001D791E" w:rsidP="001D791E">
      <w:pPr>
        <w:pStyle w:val="manguon"/>
      </w:pPr>
      <w:r>
        <w:t>&lt;button class="btn btn-primary"&gt;Màu xanh dương&lt;/button&gt;</w:t>
      </w:r>
    </w:p>
    <w:p w14:paraId="1057FBCE" w14:textId="77777777" w:rsidR="001D791E" w:rsidRDefault="001D791E" w:rsidP="001D791E">
      <w:pPr>
        <w:pStyle w:val="manguon"/>
      </w:pPr>
      <w:r>
        <w:t>&lt;button class="btn btn-success"&gt;Màu xanh lá&lt;/button&gt;</w:t>
      </w:r>
    </w:p>
    <w:p w14:paraId="52B77371" w14:textId="1A63BE51" w:rsidR="001D791E" w:rsidRPr="001D791E" w:rsidRDefault="001D791E" w:rsidP="001D791E">
      <w:pPr>
        <w:pStyle w:val="manguon"/>
      </w:pPr>
      <w:r>
        <w:t>&lt;button class="btn btn-danger"&gt;Màu đỏ&lt;/button&gt;</w:t>
      </w:r>
    </w:p>
    <w:p w14:paraId="10F48B6B" w14:textId="0271DA5A" w:rsidR="001D791E" w:rsidRDefault="001D791E" w:rsidP="001D791E">
      <w:pPr>
        <w:pStyle w:val="Heading2"/>
        <w:numPr>
          <w:ilvl w:val="0"/>
          <w:numId w:val="0"/>
        </w:numPr>
      </w:pPr>
      <w:r>
        <w:lastRenderedPageBreak/>
        <w:t>Kết quả:</w:t>
      </w:r>
    </w:p>
    <w:p w14:paraId="64D26936" w14:textId="1D2338CE" w:rsidR="001D791E" w:rsidRPr="001D791E" w:rsidRDefault="001D791E" w:rsidP="001D791E">
      <w:r w:rsidRPr="001D791E">
        <w:drawing>
          <wp:inline distT="0" distB="0" distL="0" distR="0" wp14:anchorId="6B4703D3" wp14:editId="1E6A94B4">
            <wp:extent cx="3398815" cy="426757"/>
            <wp:effectExtent l="0" t="0" r="0" b="0"/>
            <wp:docPr id="12" name="Picture 12" descr="A green sig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green sign with white text&#10;&#10;AI-generated content may be incorrect."/>
                    <pic:cNvPicPr/>
                  </pic:nvPicPr>
                  <pic:blipFill>
                    <a:blip r:embed="rId15"/>
                    <a:stretch>
                      <a:fillRect/>
                    </a:stretch>
                  </pic:blipFill>
                  <pic:spPr>
                    <a:xfrm>
                      <a:off x="0" y="0"/>
                      <a:ext cx="3398815" cy="426757"/>
                    </a:xfrm>
                    <a:prstGeom prst="rect">
                      <a:avLst/>
                    </a:prstGeom>
                  </pic:spPr>
                </pic:pic>
              </a:graphicData>
            </a:graphic>
          </wp:inline>
        </w:drawing>
      </w:r>
    </w:p>
    <w:p w14:paraId="615BC5C3" w14:textId="43403315" w:rsidR="00B4260D" w:rsidRDefault="00B4260D" w:rsidP="001D791E">
      <w:pPr>
        <w:pStyle w:val="Heading2"/>
      </w:pPr>
      <w:r>
        <w:t>Ngôn ngữ JAVASCRIPT</w:t>
      </w:r>
    </w:p>
    <w:p w14:paraId="4E05D0D4" w14:textId="77777777" w:rsidR="0097032E" w:rsidRDefault="0097032E" w:rsidP="0097032E">
      <w:pPr>
        <w:pStyle w:val="noidung"/>
      </w:pPr>
      <w:r>
        <w:t>JavaScript được phát triển như một giải pháp cho vấn đề trên. Đây là một ngôn ngữ kịch bản do Sun Microsystems và Netscape phát triển, được sử dụng để tạo các trang web động và tăng khả năng tương tác trên Internet. Đối với những người phát triển HTML, JavaScript rất hữu ích trong việc xây dựng các hệ thống có thể phản hồi lại thao tác của người dùng.</w:t>
      </w:r>
    </w:p>
    <w:p w14:paraId="502924E3" w14:textId="77777777" w:rsidR="0097032E" w:rsidRDefault="0097032E" w:rsidP="0097032E">
      <w:pPr>
        <w:pStyle w:val="noidung"/>
      </w:pPr>
      <w:r>
        <w:t>Với HTML, nội dung chỉ dừng lại ở việc hiển thị thông tin, chưa thể đáp ứng các sự kiện từ phía người dùng. Vì vậy, Netscape đã đưa ra ngôn ngữ script có tên là LiveScript để thực hiện chức năng này, sau đó đổi tên thành JavaScript nhằm tận dụng tính phổ biến của ngôn ngữ Java. JavaScript là ngôn ngữ dạng script có thể gắn trực tiếp vào các file HTML và được trình duyệt diễn dịch dưới dạng mã nguồn.</w:t>
      </w:r>
    </w:p>
    <w:p w14:paraId="55790A6E" w14:textId="77777777" w:rsidR="0097032E" w:rsidRDefault="0097032E" w:rsidP="0097032E">
      <w:pPr>
        <w:pStyle w:val="noidung"/>
      </w:pPr>
      <w:r>
        <w:t>JavaScript là một ngôn ngữ dựa trên đối tượng, bao gồm nhiều kiểu đối tượng khác nhau, chẳng hạn như đối tượng Math phục vụ các phép toán. Tuy nhiên, JavaScript không phải là ngôn ngữ hướng đối tượng như C++ hay Java. JavaScript có thể chạy trên cả máy khách và máy chủ, trong đó các script phía client được thực thi trên trình duyệt, còn các script phía server được thực hiện trên máy chủ.</w:t>
      </w:r>
    </w:p>
    <w:p w14:paraId="1F92025E" w14:textId="77777777" w:rsidR="0097032E" w:rsidRDefault="0097032E" w:rsidP="0097032E">
      <w:pPr>
        <w:pStyle w:val="noidung"/>
      </w:pPr>
      <w:r>
        <w:t>Mục tiêu của JavaScript là cung cấp cho nhà phát triển web khả năng điều khiển các chức năng của trang web. Ngôn ngữ này cho phép nhúng mã vào tài liệu HTML để điều khiển nội dung trang web và kiểm tra tính hợp lệ của dữ liệu người dùng nhập vào. Khi trang web được hiển thị, trình duyệt sẽ thông dịch và thực thi các câu lệnh JavaScript.</w:t>
      </w:r>
    </w:p>
    <w:p w14:paraId="3F7192E9" w14:textId="77777777" w:rsidR="0097032E" w:rsidRDefault="0097032E" w:rsidP="0097032E">
      <w:pPr>
        <w:pStyle w:val="noidung"/>
      </w:pPr>
      <w:r>
        <w:t>JavaScript giúp tăng tính động và khả năng tương tác cho website thông qua các chức năng như thực hiện phép tính, kiểm tra form, tạo trò chơi, thêm hiệu ứng đặc biệt, tùy biến đồ họa và hỗ trợ bảo mật. Ngoài ra, JavaScript còn được sử dụng để tương tác với người dùng, thay đổi nội dung động và kiểm tra dữ liệu trước khi gửi lên máy chủ.</w:t>
      </w:r>
    </w:p>
    <w:p w14:paraId="031DC86B" w14:textId="77777777" w:rsidR="0097032E" w:rsidRDefault="0097032E" w:rsidP="0097032E">
      <w:pPr>
        <w:pStyle w:val="noidung"/>
      </w:pPr>
      <w:r>
        <w:lastRenderedPageBreak/>
        <w:t xml:space="preserve">JavaScript tuân thủ một số quy tắc ngữ pháp cơ bản như phân biệt chữ hoa chữ thường, sử dụng cặp ký hiệu mở và đóng, chú ý khoảng trắng và ghi chú bằng comments. Có thể nhúng JavaScript vào trang web bằng nhiều cách như sử dụng thẻ </w:t>
      </w:r>
      <w:r w:rsidRPr="0097032E">
        <w:t>&lt;script&gt;,</w:t>
      </w:r>
      <w:r>
        <w:t xml:space="preserve"> liên kết file JavaScript ngoài, đặt biểu thức JavaScript làm giá trị thuộc tính của thẻ HTML hoặc dùng làm trình xử lý sự kiện trong các thẻ HTML.</w:t>
      </w:r>
    </w:p>
    <w:p w14:paraId="2B23D055" w14:textId="0D76CE64" w:rsidR="00600E31" w:rsidRDefault="00121817" w:rsidP="00600E31">
      <w:pPr>
        <w:pStyle w:val="Heading3"/>
      </w:pPr>
      <w:r>
        <w:t>JAVASCRIPT</w:t>
      </w:r>
      <w:r w:rsidR="00160CC3">
        <w:t xml:space="preserve"> dùng để làm gì?</w:t>
      </w:r>
    </w:p>
    <w:p w14:paraId="514459C2" w14:textId="77777777" w:rsidR="00160CC3" w:rsidRDefault="00160CC3" w:rsidP="00160CC3">
      <w:pPr>
        <w:pStyle w:val="noidung"/>
      </w:pPr>
      <w:r>
        <w:t>Trước đây, các trang web có dạng tĩnh, tương tự như các trang trong một cuốn sách. Một trang tĩnh chủ yếu hiển thị thông tin theo một bố cục cố định và không làm được mọi thứ mà chúng ta mong đợi như ở một trang web hiện đại. JavaScript dần được biết đến như một công nghệ phía trình duyệt để làm cho các ứng dụng web linh hoạt hơn. Sử dụng JavaScript, các trình duyệt có thể phản hồi tương tác của người dùng và thay đổi bố cục của nội dung trên trang web.</w:t>
      </w:r>
    </w:p>
    <w:p w14:paraId="46343999" w14:textId="77777777" w:rsidR="00160CC3" w:rsidRDefault="00160CC3" w:rsidP="00160CC3">
      <w:pPr>
        <w:pStyle w:val="noidung"/>
      </w:pPr>
      <w:r>
        <w:t>Khi ngôn ngữ này phát triển hoàn thiện, các nhà phát triển JavaScript đã thiết lập các thư viện, khung và cách thức lập trình cũng như bắt đầu sử dụng ngôn ngữ này bên ngoài trình duyệt web. Ngày nay, bạn có thể sử dụng JavaScript để thực hiện hoạt động phát triển cả ở phía máy khách và máy chủ. Dưới đây là một số trường hợp sử dụng phổ biến:</w:t>
      </w:r>
    </w:p>
    <w:p w14:paraId="5C927F6B" w14:textId="77777777" w:rsidR="00160CC3" w:rsidRDefault="00160CC3" w:rsidP="00160CC3">
      <w:pPr>
        <w:pStyle w:val="noidung"/>
      </w:pPr>
      <w:r>
        <w:t>Trước đây, các trang web có dạng tĩnh, tương tự như các trang trong một cuốn sách. Một trang tĩnh chủ yếu hiển thị thông tin theo một bố cục cố định và không làm được mọi thứ mà chúng ta mong đợi như ở một trang web hiện đại. JavaScript dần được biết đến như một công nghệ phía trình duyệt để làm cho các ứng dụng web linh hoạt hơn. Sử dụng JavaScript, các trình duyệt có thể phản hồi tương tác của người dùng và thay đổi bố cục của nội dung trên trang web.</w:t>
      </w:r>
    </w:p>
    <w:p w14:paraId="7B2F07BB" w14:textId="6601132A" w:rsidR="00160CC3" w:rsidRDefault="00160CC3" w:rsidP="00160CC3">
      <w:pPr>
        <w:pStyle w:val="noidung"/>
      </w:pPr>
      <w:r>
        <w:t xml:space="preserve">Khi ngôn ngữ này phát triển hoàn thiện, các nhà phát triển JavaScript đã thiết lập các thư viện, khung và cách thức lập trình cũng như bắt đầu sử dụng ngôn ngữ này bên ngoài trình duyệt web. Ngày nay, bạn có thể sử dụng JavaScript để thực hiện hoạt động phát triển cả ở phía máy khách và máy chủ. </w:t>
      </w:r>
    </w:p>
    <w:p w14:paraId="0E0D196C" w14:textId="51FADA2C" w:rsidR="00121817" w:rsidRDefault="00121817" w:rsidP="00B84057">
      <w:pPr>
        <w:pStyle w:val="Heading3"/>
      </w:pPr>
      <w:r>
        <w:t>Cú pháp</w:t>
      </w:r>
      <w:r w:rsidR="00B84057">
        <w:t xml:space="preserve"> minh họa</w:t>
      </w:r>
      <w:r>
        <w:t xml:space="preserve"> của JAVASCRIPT</w:t>
      </w:r>
    </w:p>
    <w:p w14:paraId="7A9C3C77" w14:textId="77777777" w:rsidR="0051351C" w:rsidRDefault="0051351C" w:rsidP="0051351C">
      <w:pPr>
        <w:pStyle w:val="manguon"/>
      </w:pPr>
      <w:r>
        <w:t>&lt;!DOCTYPE html&gt;</w:t>
      </w:r>
    </w:p>
    <w:p w14:paraId="56C897EA" w14:textId="77777777" w:rsidR="0051351C" w:rsidRDefault="0051351C" w:rsidP="0051351C">
      <w:pPr>
        <w:pStyle w:val="manguon"/>
      </w:pPr>
      <w:r>
        <w:t>&lt;html&gt;</w:t>
      </w:r>
    </w:p>
    <w:p w14:paraId="6878E16B" w14:textId="77777777" w:rsidR="0051351C" w:rsidRDefault="0051351C" w:rsidP="0051351C">
      <w:pPr>
        <w:pStyle w:val="manguon"/>
      </w:pPr>
      <w:r>
        <w:lastRenderedPageBreak/>
        <w:t>&lt;body&gt;</w:t>
      </w:r>
    </w:p>
    <w:p w14:paraId="006CB7EB" w14:textId="77777777" w:rsidR="0051351C" w:rsidRDefault="0051351C" w:rsidP="0051351C">
      <w:pPr>
        <w:pStyle w:val="manguon"/>
      </w:pPr>
      <w:r>
        <w:t>&lt;h1&gt;Dự Án&lt;/h1&gt;</w:t>
      </w:r>
    </w:p>
    <w:p w14:paraId="65D85104" w14:textId="77777777" w:rsidR="0051351C" w:rsidRDefault="0051351C" w:rsidP="0051351C">
      <w:pPr>
        <w:pStyle w:val="manguon"/>
      </w:pPr>
    </w:p>
    <w:p w14:paraId="36A8EB75" w14:textId="77777777" w:rsidR="0051351C" w:rsidRDefault="0051351C" w:rsidP="0051351C">
      <w:pPr>
        <w:pStyle w:val="manguon"/>
      </w:pPr>
      <w:r>
        <w:t>&lt;button type="button" onclick="document.getElementById('demo').innerHTML = Date()"&gt;</w:t>
      </w:r>
    </w:p>
    <w:p w14:paraId="095DC71E" w14:textId="77777777" w:rsidR="0051351C" w:rsidRDefault="0051351C" w:rsidP="0051351C">
      <w:pPr>
        <w:pStyle w:val="manguon"/>
      </w:pPr>
      <w:r>
        <w:t>nút bấm.&lt;/button&gt;</w:t>
      </w:r>
    </w:p>
    <w:p w14:paraId="6DAC74AE" w14:textId="77777777" w:rsidR="0051351C" w:rsidRDefault="0051351C" w:rsidP="0051351C">
      <w:pPr>
        <w:pStyle w:val="manguon"/>
      </w:pPr>
    </w:p>
    <w:p w14:paraId="0C052C8D" w14:textId="77777777" w:rsidR="0051351C" w:rsidRDefault="0051351C" w:rsidP="0051351C">
      <w:pPr>
        <w:pStyle w:val="manguon"/>
      </w:pPr>
      <w:r>
        <w:t>&lt;p id="demo"&gt;&lt;/p&gt;</w:t>
      </w:r>
    </w:p>
    <w:p w14:paraId="3D8AE215" w14:textId="77777777" w:rsidR="0051351C" w:rsidRDefault="0051351C" w:rsidP="0051351C">
      <w:pPr>
        <w:pStyle w:val="manguon"/>
      </w:pPr>
    </w:p>
    <w:p w14:paraId="141016B3" w14:textId="77777777" w:rsidR="0051351C" w:rsidRDefault="0051351C" w:rsidP="0051351C">
      <w:pPr>
        <w:pStyle w:val="manguon"/>
      </w:pPr>
      <w:r>
        <w:t>&lt;/body&gt;</w:t>
      </w:r>
    </w:p>
    <w:p w14:paraId="1F90B7D5" w14:textId="4843870D" w:rsidR="0051351C" w:rsidRPr="0051351C" w:rsidRDefault="0051351C" w:rsidP="0051351C">
      <w:pPr>
        <w:pStyle w:val="manguon"/>
      </w:pPr>
      <w:r>
        <w:t>&lt;/html&gt;</w:t>
      </w:r>
    </w:p>
    <w:p w14:paraId="51BF256B" w14:textId="137DDDBD" w:rsidR="0051351C" w:rsidRDefault="0051351C" w:rsidP="0051351C">
      <w:pPr>
        <w:pStyle w:val="Heading2"/>
        <w:numPr>
          <w:ilvl w:val="0"/>
          <w:numId w:val="0"/>
        </w:numPr>
      </w:pPr>
      <w:r>
        <w:t>Kết quả:</w:t>
      </w:r>
    </w:p>
    <w:p w14:paraId="5EB06563" w14:textId="3627D9A4" w:rsidR="0051351C" w:rsidRPr="0051351C" w:rsidRDefault="0051351C" w:rsidP="0051351C">
      <w:r w:rsidRPr="0051351C">
        <w:drawing>
          <wp:inline distT="0" distB="0" distL="0" distR="0" wp14:anchorId="31D5403F" wp14:editId="5D0E784B">
            <wp:extent cx="975445" cy="853514"/>
            <wp:effectExtent l="0" t="0" r="0" b="3810"/>
            <wp:docPr id="13" name="Picture 13" descr="A close up of a wo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close up of a word&#10;&#10;AI-generated content may be incorrect."/>
                    <pic:cNvPicPr/>
                  </pic:nvPicPr>
                  <pic:blipFill>
                    <a:blip r:embed="rId16"/>
                    <a:stretch>
                      <a:fillRect/>
                    </a:stretch>
                  </pic:blipFill>
                  <pic:spPr>
                    <a:xfrm>
                      <a:off x="0" y="0"/>
                      <a:ext cx="975445" cy="853514"/>
                    </a:xfrm>
                    <a:prstGeom prst="rect">
                      <a:avLst/>
                    </a:prstGeom>
                  </pic:spPr>
                </pic:pic>
              </a:graphicData>
            </a:graphic>
          </wp:inline>
        </w:drawing>
      </w:r>
    </w:p>
    <w:p w14:paraId="37198DD9" w14:textId="058B72C8" w:rsidR="00160CC3" w:rsidRDefault="00F12676" w:rsidP="0051351C">
      <w:pPr>
        <w:pStyle w:val="Heading2"/>
        <w:numPr>
          <w:ilvl w:val="0"/>
          <w:numId w:val="0"/>
        </w:numPr>
      </w:pPr>
      <w:r>
        <w:t xml:space="preserve">Ngôn ngữ </w:t>
      </w:r>
      <w:r w:rsidR="000519CD">
        <w:t>PHP</w:t>
      </w:r>
    </w:p>
    <w:p w14:paraId="6B041523" w14:textId="77777777" w:rsidR="009446E8" w:rsidRDefault="009446E8" w:rsidP="009446E8">
      <w:pPr>
        <w:pStyle w:val="noidung"/>
      </w:pPr>
      <w:r>
        <w:t>PHP là vi</w:t>
      </w:r>
      <w:r>
        <w:rPr>
          <w:rFonts w:eastAsia="Times New Roman" w:cs="Times New Roman"/>
        </w:rPr>
        <w:t>ế</w:t>
      </w:r>
      <w:r>
        <w:t>t t</w:t>
      </w:r>
      <w:r>
        <w:rPr>
          <w:rFonts w:eastAsia="Times New Roman" w:cs="Times New Roman"/>
        </w:rPr>
        <w:t>ắ</w:t>
      </w:r>
      <w:r>
        <w:t>t c</w:t>
      </w:r>
      <w:r>
        <w:rPr>
          <w:rFonts w:eastAsia="Times New Roman" w:cs="Times New Roman"/>
        </w:rPr>
        <w:t>ủ</w:t>
      </w:r>
      <w:r>
        <w:t>a Hypertext Preprocessor, ngôn ng</w:t>
      </w:r>
      <w:r>
        <w:rPr>
          <w:rFonts w:eastAsia="Times New Roman" w:cs="Times New Roman"/>
        </w:rPr>
        <w:t>ữ</w:t>
      </w:r>
      <w:r>
        <w:t xml:space="preserve"> l</w:t>
      </w:r>
      <w:r>
        <w:rPr>
          <w:rFonts w:eastAsia="Times New Roman" w:cs="Times New Roman"/>
        </w:rPr>
        <w:t>ập trình PHP ượ</w:t>
      </w:r>
      <w:r>
        <w:t>c s</w:t>
      </w:r>
      <w:r>
        <w:rPr>
          <w:rFonts w:eastAsia="Times New Roman" w:cs="Times New Roman"/>
        </w:rPr>
        <w:t>ử</w:t>
      </w:r>
      <w:r>
        <w:t xml:space="preserve"> d</w:t>
      </w:r>
      <w:r>
        <w:rPr>
          <w:rFonts w:eastAsia="Times New Roman" w:cs="Times New Roman"/>
        </w:rPr>
        <w:t>ụng ể</w:t>
      </w:r>
      <w:r>
        <w:t xml:space="preserve"> xây d</w:t>
      </w:r>
      <w:r>
        <w:rPr>
          <w:rFonts w:eastAsia="Times New Roman" w:cs="Times New Roman"/>
        </w:rPr>
        <w:t>ự</w:t>
      </w:r>
      <w:r>
        <w:t xml:space="preserve">ng các website và </w:t>
      </w:r>
      <w:r>
        <w:rPr>
          <w:rFonts w:eastAsia="Times New Roman" w:cs="Times New Roman"/>
        </w:rPr>
        <w:t>ứ</w:t>
      </w:r>
      <w:r>
        <w:t>ng d</w:t>
      </w:r>
      <w:r>
        <w:rPr>
          <w:rFonts w:eastAsia="Times New Roman" w:cs="Times New Roman"/>
        </w:rPr>
        <w:t>ụ</w:t>
      </w:r>
      <w:r>
        <w:t xml:space="preserve">ng web.  </w:t>
      </w:r>
    </w:p>
    <w:p w14:paraId="4D6A2443" w14:textId="77777777" w:rsidR="009446E8" w:rsidRDefault="009446E8" w:rsidP="009446E8">
      <w:pPr>
        <w:pStyle w:val="noidung"/>
      </w:pPr>
      <w:r>
        <w:t>PHP là ngôn ng</w:t>
      </w:r>
      <w:r>
        <w:rPr>
          <w:rFonts w:eastAsia="Times New Roman" w:cs="Times New Roman"/>
        </w:rPr>
        <w:t>ữ</w:t>
      </w:r>
      <w:r>
        <w:t xml:space="preserve"> k</w:t>
      </w:r>
      <w:r>
        <w:rPr>
          <w:rFonts w:eastAsia="Times New Roman" w:cs="Times New Roman"/>
        </w:rPr>
        <w:t>ị</w:t>
      </w:r>
      <w:r>
        <w:t>ch b</w:t>
      </w:r>
      <w:r>
        <w:rPr>
          <w:rFonts w:eastAsia="Times New Roman" w:cs="Times New Roman"/>
        </w:rPr>
        <w:t>ả</w:t>
      </w:r>
      <w:r>
        <w:t>n làm vi</w:t>
      </w:r>
      <w:r>
        <w:rPr>
          <w:rFonts w:eastAsia="Times New Roman" w:cs="Times New Roman"/>
        </w:rPr>
        <w:t>ệ</w:t>
      </w:r>
      <w:r>
        <w:t>c trên server v</w:t>
      </w:r>
      <w:r>
        <w:rPr>
          <w:rFonts w:eastAsia="Times New Roman" w:cs="Times New Roman"/>
        </w:rPr>
        <w:t>ớ</w:t>
      </w:r>
      <w:r>
        <w:t>i nhi</w:t>
      </w:r>
      <w:r>
        <w:rPr>
          <w:rFonts w:eastAsia="Times New Roman" w:cs="Times New Roman"/>
        </w:rPr>
        <w:t>ệ</w:t>
      </w:r>
      <w:r>
        <w:t>m v</w:t>
      </w:r>
      <w:r>
        <w:rPr>
          <w:rFonts w:eastAsia="Times New Roman" w:cs="Times New Roman"/>
        </w:rPr>
        <w:t>ụ</w:t>
      </w:r>
      <w:r>
        <w:t xml:space="preserve"> là k</w:t>
      </w:r>
      <w:r>
        <w:rPr>
          <w:rFonts w:eastAsia="Times New Roman" w:cs="Times New Roman"/>
        </w:rPr>
        <w:t>ế</w:t>
      </w:r>
      <w:r>
        <w:t>t n</w:t>
      </w:r>
      <w:r>
        <w:rPr>
          <w:rFonts w:eastAsia="Times New Roman" w:cs="Times New Roman"/>
        </w:rPr>
        <w:t>ối cơ sở</w:t>
      </w:r>
      <w:r>
        <w:t xml:space="preserve"> d</w:t>
      </w:r>
      <w:r>
        <w:rPr>
          <w:rFonts w:eastAsia="Times New Roman" w:cs="Times New Roman"/>
        </w:rPr>
        <w:t>ữ</w:t>
      </w:r>
      <w:r>
        <w:t xml:space="preserve"> li</w:t>
      </w:r>
      <w:r>
        <w:rPr>
          <w:rFonts w:eastAsia="Times New Roman" w:cs="Times New Roman"/>
        </w:rPr>
        <w:t>ệ</w:t>
      </w:r>
      <w:r>
        <w:t>u và th</w:t>
      </w:r>
      <w:r>
        <w:rPr>
          <w:rFonts w:eastAsia="Times New Roman" w:cs="Times New Roman"/>
        </w:rPr>
        <w:t>ự</w:t>
      </w:r>
      <w:r>
        <w:t>c hi</w:t>
      </w:r>
      <w:r>
        <w:rPr>
          <w:rFonts w:eastAsia="Times New Roman" w:cs="Times New Roman"/>
        </w:rPr>
        <w:t>ệ</w:t>
      </w:r>
      <w:r>
        <w:t>n các các ch</w:t>
      </w:r>
      <w:r>
        <w:rPr>
          <w:rFonts w:eastAsia="Times New Roman" w:cs="Times New Roman"/>
        </w:rPr>
        <w:t>ức năng củ</w:t>
      </w:r>
      <w:r>
        <w:t>a web ho</w:t>
      </w:r>
      <w:r>
        <w:rPr>
          <w:rFonts w:eastAsia="Times New Roman" w:cs="Times New Roman"/>
        </w:rPr>
        <w:t>ặ</w:t>
      </w:r>
      <w:r>
        <w:t xml:space="preserve">c </w:t>
      </w:r>
      <w:r>
        <w:rPr>
          <w:rFonts w:eastAsia="Times New Roman" w:cs="Times New Roman"/>
        </w:rPr>
        <w:t>ứ</w:t>
      </w:r>
      <w:r>
        <w:t>ng d</w:t>
      </w:r>
      <w:r>
        <w:rPr>
          <w:rFonts w:eastAsia="Times New Roman" w:cs="Times New Roman"/>
        </w:rPr>
        <w:t>ụ</w:t>
      </w:r>
      <w:r>
        <w:t>ng web. PHP d</w:t>
      </w:r>
      <w:r>
        <w:rPr>
          <w:rFonts w:eastAsia="Times New Roman" w:cs="Times New Roman"/>
        </w:rPr>
        <w:t>ễ</w:t>
      </w:r>
      <w:r>
        <w:t xml:space="preserve"> dàng </w:t>
      </w:r>
      <w:r>
        <w:rPr>
          <w:rFonts w:eastAsia="Times New Roman" w:cs="Times New Roman"/>
        </w:rPr>
        <w:t>ượ</w:t>
      </w:r>
      <w:r>
        <w:t>c nhúng vào HTML qua c</w:t>
      </w:r>
      <w:r>
        <w:rPr>
          <w:rFonts w:eastAsia="Times New Roman" w:cs="Times New Roman"/>
        </w:rPr>
        <w:t>ặ</w:t>
      </w:r>
      <w:r>
        <w:t>p th</w:t>
      </w:r>
      <w:r>
        <w:rPr>
          <w:rFonts w:eastAsia="Times New Roman" w:cs="Times New Roman"/>
        </w:rPr>
        <w:t>ẻ</w:t>
      </w:r>
      <w:r>
        <w:t xml:space="preserve"> </w:t>
      </w:r>
      <w:r>
        <w:rPr>
          <w:rFonts w:eastAsia="Times New Roman" w:cs="Times New Roman"/>
        </w:rPr>
        <w:t>&lt;?php … ?&gt;, khi chạ</w:t>
      </w:r>
      <w:r>
        <w:t>y PHP s</w:t>
      </w:r>
      <w:r>
        <w:rPr>
          <w:rFonts w:eastAsia="Times New Roman" w:cs="Times New Roman"/>
        </w:rPr>
        <w:t>ẽ</w:t>
      </w:r>
      <w:r>
        <w:t xml:space="preserve"> sinh ra các mã </w:t>
      </w:r>
      <w:r>
        <w:rPr>
          <w:rFonts w:eastAsia="Times New Roman" w:cs="Times New Roman"/>
        </w:rPr>
        <w:t>HTML ể</w:t>
      </w:r>
      <w:r>
        <w:t xml:space="preserve"> tr</w:t>
      </w:r>
      <w:r>
        <w:rPr>
          <w:rFonts w:eastAsia="Times New Roman" w:cs="Times New Roman"/>
        </w:rPr>
        <w:t>ả</w:t>
      </w:r>
      <w:r>
        <w:t xml:space="preserve"> v</w:t>
      </w:r>
      <w:r>
        <w:rPr>
          <w:rFonts w:eastAsia="Times New Roman" w:cs="Times New Roman"/>
        </w:rPr>
        <w:t>ề</w:t>
      </w:r>
      <w:r>
        <w:t xml:space="preserve"> </w:t>
      </w:r>
      <w:r>
        <w:rPr>
          <w:rFonts w:eastAsia="Times New Roman" w:cs="Times New Roman"/>
        </w:rPr>
        <w:t>cho phía ngườ</w:t>
      </w:r>
      <w:r>
        <w:t>i dùng. PHP là m</w:t>
      </w:r>
      <w:r>
        <w:rPr>
          <w:rFonts w:eastAsia="Times New Roman" w:cs="Times New Roman"/>
        </w:rPr>
        <w:t>ộ</w:t>
      </w:r>
      <w:r>
        <w:t>t ngôi ng</w:t>
      </w:r>
      <w:r>
        <w:rPr>
          <w:rFonts w:eastAsia="Times New Roman" w:cs="Times New Roman"/>
        </w:rPr>
        <w:t>ữ</w:t>
      </w:r>
      <w:r>
        <w:t xml:space="preserve"> l</w:t>
      </w:r>
      <w:r>
        <w:rPr>
          <w:rFonts w:eastAsia="Times New Roman" w:cs="Times New Roman"/>
        </w:rPr>
        <w:t>ậ</w:t>
      </w:r>
      <w:r>
        <w:t>p trình c</w:t>
      </w:r>
      <w:r>
        <w:rPr>
          <w:rFonts w:eastAsia="Times New Roman" w:cs="Times New Roman"/>
        </w:rPr>
        <w:t>ự</w:t>
      </w:r>
      <w:r>
        <w:t>c k</w:t>
      </w:r>
      <w:r>
        <w:rPr>
          <w:rFonts w:eastAsia="Times New Roman" w:cs="Times New Roman"/>
        </w:rPr>
        <w:t>ỳ</w:t>
      </w:r>
      <w:r>
        <w:t xml:space="preserve"> ph</w:t>
      </w:r>
      <w:r>
        <w:rPr>
          <w:rFonts w:eastAsia="Times New Roman" w:cs="Times New Roman"/>
        </w:rPr>
        <w:t>ổ</w:t>
      </w:r>
      <w:r>
        <w:t xml:space="preserve"> bi</w:t>
      </w:r>
      <w:r>
        <w:rPr>
          <w:rFonts w:eastAsia="Times New Roman" w:cs="Times New Roman"/>
        </w:rPr>
        <w:t>ế</w:t>
      </w:r>
      <w:r>
        <w:t>n khi phát tri</w:t>
      </w:r>
      <w:r>
        <w:rPr>
          <w:rFonts w:eastAsia="Times New Roman" w:cs="Times New Roman"/>
        </w:rPr>
        <w:t>ể</w:t>
      </w:r>
      <w:r>
        <w:t xml:space="preserve">n website và các </w:t>
      </w:r>
      <w:r>
        <w:rPr>
          <w:rFonts w:eastAsia="Times New Roman" w:cs="Times New Roman"/>
        </w:rPr>
        <w:t>ứ</w:t>
      </w:r>
      <w:r>
        <w:t>ng d</w:t>
      </w:r>
      <w:r>
        <w:rPr>
          <w:rFonts w:eastAsia="Times New Roman" w:cs="Times New Roman"/>
        </w:rPr>
        <w:t>ụ</w:t>
      </w:r>
      <w:r>
        <w:t>ng Web do kh</w:t>
      </w:r>
      <w:r>
        <w:rPr>
          <w:rFonts w:eastAsia="Times New Roman" w:cs="Times New Roman"/>
        </w:rPr>
        <w:t>ả</w:t>
      </w:r>
      <w:r>
        <w:t xml:space="preserve"> </w:t>
      </w:r>
      <w:r>
        <w:rPr>
          <w:rFonts w:eastAsia="Times New Roman" w:cs="Times New Roman"/>
        </w:rPr>
        <w:t>năng tương thích cao vớ</w:t>
      </w:r>
      <w:r>
        <w:t>i các trình duy</w:t>
      </w:r>
      <w:r>
        <w:rPr>
          <w:rFonts w:eastAsia="Times New Roman" w:cs="Times New Roman"/>
        </w:rPr>
        <w:t>ệ</w:t>
      </w:r>
      <w:r>
        <w:t>t và là m</w:t>
      </w:r>
      <w:r>
        <w:rPr>
          <w:rFonts w:eastAsia="Times New Roman" w:cs="Times New Roman"/>
        </w:rPr>
        <w:t>ộ</w:t>
      </w:r>
      <w:r>
        <w:t>t ngôn ng</w:t>
      </w:r>
      <w:r>
        <w:rPr>
          <w:rFonts w:eastAsia="Times New Roman" w:cs="Times New Roman"/>
        </w:rPr>
        <w:t>ữ</w:t>
      </w:r>
      <w:r>
        <w:t xml:space="preserve"> m</w:t>
      </w:r>
      <w:r>
        <w:rPr>
          <w:rFonts w:eastAsia="Times New Roman" w:cs="Times New Roman"/>
        </w:rPr>
        <w:t>ề</w:t>
      </w:r>
      <w:r>
        <w:t>m d</w:t>
      </w:r>
      <w:r>
        <w:rPr>
          <w:rFonts w:eastAsia="Times New Roman" w:cs="Times New Roman"/>
        </w:rPr>
        <w:t>ẻ</w:t>
      </w:r>
      <w:r>
        <w:t>o linh ho</w:t>
      </w:r>
      <w:r>
        <w:rPr>
          <w:rFonts w:eastAsia="Times New Roman" w:cs="Times New Roman"/>
        </w:rPr>
        <w:t>ạ</w:t>
      </w:r>
      <w:r>
        <w:t>t khi gi</w:t>
      </w:r>
      <w:r>
        <w:rPr>
          <w:rFonts w:eastAsia="Times New Roman" w:cs="Times New Roman"/>
        </w:rPr>
        <w:t>ả</w:t>
      </w:r>
      <w:r>
        <w:t>i quy</w:t>
      </w:r>
      <w:r>
        <w:rPr>
          <w:rFonts w:eastAsia="Times New Roman" w:cs="Times New Roman"/>
        </w:rPr>
        <w:t>ế</w:t>
      </w:r>
      <w:r>
        <w:t>t các v</w:t>
      </w:r>
      <w:r>
        <w:rPr>
          <w:rFonts w:eastAsia="Times New Roman" w:cs="Times New Roman"/>
        </w:rPr>
        <w:t xml:space="preserve">ấn </w:t>
      </w:r>
      <w:r>
        <w:rPr>
          <w:rFonts w:eastAsia="Times New Roman" w:cs="Times New Roman"/>
        </w:rPr>
        <w:t>đ</w:t>
      </w:r>
      <w:r>
        <w:rPr>
          <w:rFonts w:eastAsia="Times New Roman" w:cs="Times New Roman"/>
        </w:rPr>
        <w:t>ề</w:t>
      </w:r>
      <w:r>
        <w:t xml:space="preserve">. </w:t>
      </w:r>
    </w:p>
    <w:p w14:paraId="5AAB8B0D" w14:textId="4B4266AF" w:rsidR="00F12676" w:rsidRDefault="00F12676" w:rsidP="009446E8">
      <w:pPr>
        <w:pStyle w:val="Heading3"/>
      </w:pPr>
      <w:r>
        <w:t>Ưu điểm và nhược điểm của PHP</w:t>
      </w:r>
    </w:p>
    <w:p w14:paraId="13758B3C" w14:textId="09080076" w:rsidR="009446E8" w:rsidRDefault="009446E8" w:rsidP="00FC65AD">
      <w:pPr>
        <w:pStyle w:val="noidung"/>
      </w:pPr>
      <w:r>
        <w:t xml:space="preserve">Ưu </w:t>
      </w:r>
      <w:r>
        <w:t>đ</w:t>
      </w:r>
      <w:r>
        <w:t xml:space="preserve">iểm </w:t>
      </w:r>
    </w:p>
    <w:p w14:paraId="1F6B27E2" w14:textId="0319CED9" w:rsidR="009446E8" w:rsidRDefault="009446E8" w:rsidP="00FC65AD">
      <w:pPr>
        <w:pStyle w:val="noidung"/>
      </w:pPr>
      <w:r>
        <w:t xml:space="preserve">Ngôn ngữ lập trình PHP là một ngôn ngữ dễ học, dễ viết nó không áp dụng các quy tắc cứng nhắc vào việc xây dựng tính năng nên bạn có thể linh hoạt giải quyết các vấn ề với các phương pháp khác nhau. Ngoài ra, PHP là ngôn ngữ thông dịch do vậy bạn vẫn có thể biên dịch và chạy chương trình cho </w:t>
      </w:r>
      <w:r w:rsidR="00FC65AD">
        <w:t>đ</w:t>
      </w:r>
      <w:r>
        <w:t xml:space="preserve">ến khi gặp phải vấn </w:t>
      </w:r>
      <w:r w:rsidR="00FC65AD">
        <w:t>đ</w:t>
      </w:r>
      <w:r>
        <w:t xml:space="preserve">ề. So với các ngôn ngữ khác thì học PHP nhanh hơn. </w:t>
      </w:r>
    </w:p>
    <w:p w14:paraId="6CE5CD95" w14:textId="6F857153" w:rsidR="009446E8" w:rsidRDefault="009446E8" w:rsidP="00FC65AD">
      <w:pPr>
        <w:pStyle w:val="noidung"/>
      </w:pPr>
      <w:r>
        <w:lastRenderedPageBreak/>
        <w:t xml:space="preserve">Khi tìm hiểu về PHP bạn có thể tìm ược rất nhiều tài liệu tham khảo. Bên cạnh ó là cộng </w:t>
      </w:r>
      <w:r w:rsidR="00FC65AD">
        <w:t>đ</w:t>
      </w:r>
      <w:r>
        <w:t xml:space="preserve">ồng lập trình viên PHP rất </w:t>
      </w:r>
      <w:r w:rsidR="00FC65AD">
        <w:t>đ</w:t>
      </w:r>
      <w:r>
        <w:t xml:space="preserve">ông ảo nên học PHP bạn yên tâm vì sẽ có rất nhiều người hỗ trợ bạn. </w:t>
      </w:r>
    </w:p>
    <w:p w14:paraId="470CCE15" w14:textId="77777777" w:rsidR="009446E8" w:rsidRDefault="009446E8" w:rsidP="00FC65AD">
      <w:pPr>
        <w:pStyle w:val="noidung"/>
      </w:pPr>
      <w:r>
        <w:t xml:space="preserve">PHP là mã nguồn mở có nghĩa là bạn có thể sử dụng mà không cần trả phí gì hết, ngoài ra bạn có thể dễ dàng sao chép các mã nguồn PHP có sẵn. Nhưng cần lưu ý khi sao chép cần hiểu rõ nội dung mình sao chép là gì ể tránh bị cài mã ộc. </w:t>
      </w:r>
    </w:p>
    <w:p w14:paraId="514AC655" w14:textId="77777777" w:rsidR="009446E8" w:rsidRDefault="009446E8" w:rsidP="00FC65AD">
      <w:pPr>
        <w:pStyle w:val="noidung"/>
      </w:pPr>
      <w:r>
        <w:t xml:space="preserve">Với ngôn ngữ PHP thì cơ hội việc làm của bạn rất rộng mở. Nhu cầu xây dựng và quản trị Web rất cao giúp các bạn có thể làm mà không cần hiểu biết quá sâu về kỹ thuật lập trình. </w:t>
      </w:r>
    </w:p>
    <w:p w14:paraId="3CA78864" w14:textId="35C6213B" w:rsidR="009446E8" w:rsidRDefault="009446E8" w:rsidP="00FC65AD">
      <w:pPr>
        <w:pStyle w:val="noidung"/>
      </w:pPr>
      <w:r>
        <w:t xml:space="preserve">Nhược </w:t>
      </w:r>
      <w:r>
        <w:t>đ</w:t>
      </w:r>
      <w:r>
        <w:t xml:space="preserve">iểm </w:t>
      </w:r>
    </w:p>
    <w:p w14:paraId="0228322F" w14:textId="262F1DA1" w:rsidR="009446E8" w:rsidRDefault="009446E8" w:rsidP="00FC65AD">
      <w:pPr>
        <w:pStyle w:val="noidung"/>
      </w:pPr>
      <w:r>
        <w:t xml:space="preserve">Bên cạnh những ưu </w:t>
      </w:r>
      <w:r>
        <w:t>đ</w:t>
      </w:r>
      <w:r>
        <w:t xml:space="preserve">iểm thì PHP cũng có nhiều nhược </w:t>
      </w:r>
      <w:r>
        <w:t>đ</w:t>
      </w:r>
      <w:r>
        <w:t xml:space="preserve">iểm riêng của nó. Nhược </w:t>
      </w:r>
      <w:r>
        <w:t>đ</w:t>
      </w:r>
      <w:r>
        <w:t xml:space="preserve">iểm lớn nhất là khả năng dễ dàng bị sao chép code và hack code làm cho các dự án PHP có </w:t>
      </w:r>
      <w:r w:rsidR="00FC65AD">
        <w:t>đ</w:t>
      </w:r>
      <w:r>
        <w:t xml:space="preserve">ộ an toàn không cao như các ngôn ngữ lập trình khác. </w:t>
      </w:r>
    </w:p>
    <w:p w14:paraId="5B19DDFC" w14:textId="5E54F04F" w:rsidR="009446E8" w:rsidRDefault="009446E8" w:rsidP="00FC65AD">
      <w:pPr>
        <w:pStyle w:val="noidung"/>
      </w:pPr>
      <w:r>
        <w:t xml:space="preserve">Nếu bạn học C# hay Java bạn có thể làm web, ứng dụng </w:t>
      </w:r>
      <w:r w:rsidR="00FC65AD">
        <w:t>đ</w:t>
      </w:r>
      <w:r>
        <w:t xml:space="preserve">iện thoại, phần mềm… nhưng với PHP thì bạn chỉ có thể làm web và các ứng dụng web. </w:t>
      </w:r>
    </w:p>
    <w:p w14:paraId="7DF914F1" w14:textId="10211056" w:rsidR="00FC65AD" w:rsidRDefault="009446E8" w:rsidP="00FC65AD">
      <w:pPr>
        <w:pStyle w:val="noidung"/>
      </w:pPr>
      <w:r>
        <w:t xml:space="preserve">Cấu trúc của PHP khá </w:t>
      </w:r>
      <w:r w:rsidR="00FC65AD">
        <w:t>đ</w:t>
      </w:r>
      <w:r>
        <w:t xml:space="preserve">ơn giản, phiên bản PHP 7 ra </w:t>
      </w:r>
      <w:r w:rsidR="00FC65AD">
        <w:t>đ</w:t>
      </w:r>
      <w:r>
        <w:t xml:space="preserve">ời phần nào khắc phục nhược </w:t>
      </w:r>
      <w:r w:rsidR="00FC65AD">
        <w:t>đ</w:t>
      </w:r>
      <w:r>
        <w:t xml:space="preserve">iểm của PHP. </w:t>
      </w:r>
    </w:p>
    <w:p w14:paraId="0A65ED23" w14:textId="40B75DF4" w:rsidR="009446E8" w:rsidRDefault="009446E8" w:rsidP="00FC65AD">
      <w:pPr>
        <w:pStyle w:val="Heading3"/>
      </w:pPr>
      <w:r>
        <w:rPr>
          <w:rFonts w:eastAsia="Times New Roman"/>
        </w:rPr>
        <w:t>Ứ</w:t>
      </w:r>
      <w:r>
        <w:t>ng d</w:t>
      </w:r>
      <w:r>
        <w:rPr>
          <w:rFonts w:eastAsia="Times New Roman"/>
        </w:rPr>
        <w:t>ụ</w:t>
      </w:r>
      <w:r>
        <w:t>ng c</w:t>
      </w:r>
      <w:r>
        <w:rPr>
          <w:rFonts w:eastAsia="Times New Roman"/>
        </w:rPr>
        <w:t>ủ</w:t>
      </w:r>
      <w:r>
        <w:t>a ngôn ng</w:t>
      </w:r>
      <w:r>
        <w:rPr>
          <w:rFonts w:eastAsia="Times New Roman"/>
        </w:rPr>
        <w:t>ữ</w:t>
      </w:r>
      <w:r>
        <w:t xml:space="preserve"> l</w:t>
      </w:r>
      <w:r>
        <w:rPr>
          <w:rFonts w:eastAsia="Times New Roman"/>
        </w:rPr>
        <w:t>ậ</w:t>
      </w:r>
      <w:r>
        <w:t xml:space="preserve">p trình PHP </w:t>
      </w:r>
    </w:p>
    <w:p w14:paraId="03470101" w14:textId="77777777" w:rsidR="009446E8" w:rsidRDefault="009446E8" w:rsidP="00FC65AD">
      <w:pPr>
        <w:pStyle w:val="noidung"/>
      </w:pPr>
      <w:r>
        <w:t xml:space="preserve">Xây dựng Website: Các website có thể xây dựng bằng PHP cả phần Frontend và Back-end. PHP sinh ra mã HTML tạo ra giao diện web và xử lý các chứng năng của Web giống như các ngôn ngữ lập trình khác. </w:t>
      </w:r>
    </w:p>
    <w:p w14:paraId="55FE3A0F" w14:textId="77777777" w:rsidR="009446E8" w:rsidRDefault="009446E8" w:rsidP="00FC65AD">
      <w:pPr>
        <w:pStyle w:val="noidung"/>
      </w:pPr>
      <w:r>
        <w:t xml:space="preserve">Tạo ứng dụng: Tương tự như xử lý chức năng của Web, php cũng có thể thư hiện các công việc trong các ứng dụng. </w:t>
      </w:r>
    </w:p>
    <w:p w14:paraId="15064239" w14:textId="77777777" w:rsidR="009446E8" w:rsidRDefault="009446E8" w:rsidP="00FC65AD">
      <w:pPr>
        <w:pStyle w:val="noidung"/>
      </w:pPr>
      <w:r>
        <w:t xml:space="preserve">Tạo hệ thống quản lý nội dung: php có thể kết nối với cơ sở dữ liệu, thao tác với cơ sở dữ liệu </w:t>
      </w:r>
    </w:p>
    <w:p w14:paraId="2C2736FC" w14:textId="77777777" w:rsidR="009446E8" w:rsidRDefault="009446E8" w:rsidP="00FC65AD">
      <w:pPr>
        <w:pStyle w:val="noidung"/>
      </w:pPr>
      <w:r>
        <w:t xml:space="preserve">Làm các trang mạng xã hội: Facebook, … </w:t>
      </w:r>
    </w:p>
    <w:p w14:paraId="777536D0" w14:textId="77777777" w:rsidR="009446E8" w:rsidRDefault="009446E8" w:rsidP="00FC65AD">
      <w:pPr>
        <w:pStyle w:val="noidung"/>
      </w:pPr>
      <w:r>
        <w:t xml:space="preserve">Ngôn ngữ lập trình PHP cơ bản </w:t>
      </w:r>
    </w:p>
    <w:p w14:paraId="66C4BE86" w14:textId="6BDA3429" w:rsidR="009446E8" w:rsidRDefault="009446E8" w:rsidP="00FC65AD">
      <w:pPr>
        <w:pStyle w:val="noidung"/>
      </w:pPr>
      <w:r>
        <w:t>Các thành phần của một file PHP</w:t>
      </w:r>
      <w:r w:rsidR="00FC65AD">
        <w:t>:</w:t>
      </w:r>
    </w:p>
    <w:p w14:paraId="24CE095A" w14:textId="28FA4619" w:rsidR="009446E8" w:rsidRDefault="009446E8" w:rsidP="00FC65AD">
      <w:pPr>
        <w:pStyle w:val="noidung"/>
      </w:pPr>
      <w:r>
        <w:lastRenderedPageBreak/>
        <w:t xml:space="preserve">  Trong 1 file PHP có chứa mã code php ược viết trong cặp thẻ &lt;?php … ?&gt;. Ngoài ra là HTML,</w:t>
      </w:r>
      <w:hyperlink r:id="rId17">
        <w:r>
          <w:t xml:space="preserve"> CSS,</w:t>
        </w:r>
      </w:hyperlink>
      <w:hyperlink r:id="rId18">
        <w:r>
          <w:t xml:space="preserve"> Javascript.</w:t>
        </w:r>
      </w:hyperlink>
      <w:r>
        <w:t xml:space="preserve"> Các  mã này có thể nằm bên trong hoặc ngoài cặp thẻ php tuỳ vào người viết. Khi học php cơ bản các bạn có thể không cần biết về HTML nhưng như </w:t>
      </w:r>
      <w:r w:rsidR="00FC65AD">
        <w:t>đ</w:t>
      </w:r>
      <w:r>
        <w:t xml:space="preserve">ã nói ở trên PHP sẽ sinh ra các mã HTML, nếu các bạn biết về HTML thì  khi viết code sẽ dễ dàng hơn và sau này giao diện sẽ </w:t>
      </w:r>
      <w:r w:rsidR="00FC65AD">
        <w:t>đ</w:t>
      </w:r>
      <w:r>
        <w:t xml:space="preserve">ẹp không bị xô lệch. </w:t>
      </w:r>
    </w:p>
    <w:p w14:paraId="0F49800A" w14:textId="77777777" w:rsidR="009446E8" w:rsidRDefault="009446E8" w:rsidP="00FC65AD">
      <w:pPr>
        <w:pStyle w:val="noidung"/>
      </w:pPr>
      <w:r>
        <w:t xml:space="preserve">+ Phần mềm lập trình PHP: Netbeans, PHP Designer, Zend Studio, PHP Storm, </w:t>
      </w:r>
    </w:p>
    <w:p w14:paraId="11C1B7E8" w14:textId="77777777" w:rsidR="009446E8" w:rsidRDefault="009446E8" w:rsidP="00FC65AD">
      <w:pPr>
        <w:pStyle w:val="noidung"/>
      </w:pPr>
      <w:r>
        <w:t xml:space="preserve">Sublime Text… </w:t>
      </w:r>
    </w:p>
    <w:p w14:paraId="4FB90291" w14:textId="70FC314C" w:rsidR="009446E8" w:rsidRDefault="009446E8" w:rsidP="00FC65AD">
      <w:pPr>
        <w:pStyle w:val="noidung"/>
      </w:pPr>
      <w:r>
        <w:t xml:space="preserve">+ Cài </w:t>
      </w:r>
      <w:r>
        <w:t>đ</w:t>
      </w:r>
      <w:r>
        <w:t xml:space="preserve">ặt môi trường và dự án PHP </w:t>
      </w:r>
    </w:p>
    <w:p w14:paraId="07A452DD" w14:textId="77777777" w:rsidR="009446E8" w:rsidRDefault="009446E8" w:rsidP="00FC65AD">
      <w:pPr>
        <w:pStyle w:val="noidung"/>
      </w:pPr>
      <w:r>
        <w:rPr>
          <w:noProof/>
        </w:rPr>
        <w:drawing>
          <wp:inline distT="0" distB="0" distL="0" distR="0" wp14:anchorId="20980F9C" wp14:editId="37933A8B">
            <wp:extent cx="4925291" cy="2778591"/>
            <wp:effectExtent l="0" t="0" r="8890" b="3175"/>
            <wp:docPr id="8888" name="Picture 8888"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8888" name="Picture 8888" descr="A screenshot of a computer&#10;&#10;AI-generated content may be incorrect."/>
                    <pic:cNvPicPr/>
                  </pic:nvPicPr>
                  <pic:blipFill>
                    <a:blip r:embed="rId19"/>
                    <a:stretch>
                      <a:fillRect/>
                    </a:stretch>
                  </pic:blipFill>
                  <pic:spPr>
                    <a:xfrm>
                      <a:off x="0" y="0"/>
                      <a:ext cx="4937758" cy="2785624"/>
                    </a:xfrm>
                    <a:prstGeom prst="rect">
                      <a:avLst/>
                    </a:prstGeom>
                  </pic:spPr>
                </pic:pic>
              </a:graphicData>
            </a:graphic>
          </wp:inline>
        </w:drawing>
      </w:r>
      <w:r>
        <w:t xml:space="preserve"> </w:t>
      </w:r>
    </w:p>
    <w:p w14:paraId="460BA820" w14:textId="58C1396E" w:rsidR="009446E8" w:rsidRDefault="009446E8" w:rsidP="00FC65AD">
      <w:pPr>
        <w:pStyle w:val="noidung"/>
      </w:pPr>
      <w:r>
        <w:rPr>
          <w:rFonts w:eastAsia="Times New Roman" w:cs="Times New Roman"/>
        </w:rPr>
        <w:t xml:space="preserve">Cài </w:t>
      </w:r>
      <w:r w:rsidR="00FC65AD">
        <w:rPr>
          <w:rFonts w:eastAsia="Times New Roman" w:cs="Times New Roman"/>
        </w:rPr>
        <w:t>đ</w:t>
      </w:r>
      <w:r>
        <w:rPr>
          <w:rFonts w:eastAsia="Times New Roman" w:cs="Times New Roman"/>
        </w:rPr>
        <w:t>ặt môi trườ</w:t>
      </w:r>
      <w:r>
        <w:t>ng và d</w:t>
      </w:r>
      <w:r>
        <w:rPr>
          <w:rFonts w:eastAsia="Times New Roman" w:cs="Times New Roman"/>
        </w:rPr>
        <w:t>ự</w:t>
      </w:r>
      <w:r>
        <w:t xml:space="preserve"> án PHP </w:t>
      </w:r>
    </w:p>
    <w:p w14:paraId="483DA42C" w14:textId="2ED5F98F" w:rsidR="009446E8" w:rsidRDefault="009446E8" w:rsidP="00FC65AD">
      <w:pPr>
        <w:pStyle w:val="noidung"/>
      </w:pPr>
      <w:r>
        <w:rPr>
          <w:rFonts w:eastAsia="Times New Roman" w:cs="Times New Roman"/>
        </w:rPr>
        <w:t>Để</w:t>
      </w:r>
      <w:r>
        <w:t xml:space="preserve"> có th</w:t>
      </w:r>
      <w:r>
        <w:rPr>
          <w:rFonts w:eastAsia="Times New Roman" w:cs="Times New Roman"/>
        </w:rPr>
        <w:t>ể</w:t>
      </w:r>
      <w:r>
        <w:t xml:space="preserve"> th</w:t>
      </w:r>
      <w:r>
        <w:rPr>
          <w:rFonts w:eastAsia="Times New Roman" w:cs="Times New Roman"/>
        </w:rPr>
        <w:t>ự</w:t>
      </w:r>
      <w:r>
        <w:t>c hi</w:t>
      </w:r>
      <w:r>
        <w:rPr>
          <w:rFonts w:eastAsia="Times New Roman" w:cs="Times New Roman"/>
        </w:rPr>
        <w:t xml:space="preserve">ện </w:t>
      </w:r>
      <w:r w:rsidR="0097032E">
        <w:rPr>
          <w:rFonts w:eastAsia="Times New Roman" w:cs="Times New Roman"/>
        </w:rPr>
        <w:t>đ</w:t>
      </w:r>
      <w:r>
        <w:rPr>
          <w:rFonts w:eastAsia="Times New Roman" w:cs="Times New Roman"/>
        </w:rPr>
        <w:t>ượ</w:t>
      </w:r>
      <w:r>
        <w:t>c m</w:t>
      </w:r>
      <w:r>
        <w:rPr>
          <w:rFonts w:eastAsia="Times New Roman" w:cs="Times New Roman"/>
        </w:rPr>
        <w:t>ộ</w:t>
      </w:r>
      <w:r>
        <w:t>t d</w:t>
      </w:r>
      <w:r>
        <w:rPr>
          <w:rFonts w:eastAsia="Times New Roman" w:cs="Times New Roman"/>
        </w:rPr>
        <w:t>ự</w:t>
      </w:r>
      <w:r>
        <w:t xml:space="preserve"> án PHP thì vi</w:t>
      </w:r>
      <w:r>
        <w:rPr>
          <w:rFonts w:eastAsia="Times New Roman" w:cs="Times New Roman"/>
        </w:rPr>
        <w:t xml:space="preserve">ệc </w:t>
      </w:r>
      <w:r w:rsidR="00FF2310">
        <w:rPr>
          <w:rFonts w:eastAsia="Times New Roman" w:cs="Times New Roman"/>
        </w:rPr>
        <w:t>đ</w:t>
      </w:r>
      <w:r>
        <w:rPr>
          <w:rFonts w:eastAsia="Times New Roman" w:cs="Times New Roman"/>
        </w:rPr>
        <w:t>ầ</w:t>
      </w:r>
      <w:r>
        <w:t>u tiên các b</w:t>
      </w:r>
      <w:r>
        <w:rPr>
          <w:rFonts w:eastAsia="Times New Roman" w:cs="Times New Roman"/>
        </w:rPr>
        <w:t>ạ</w:t>
      </w:r>
      <w:r>
        <w:t>n c</w:t>
      </w:r>
      <w:r>
        <w:rPr>
          <w:rFonts w:eastAsia="Times New Roman" w:cs="Times New Roman"/>
        </w:rPr>
        <w:t>ầ</w:t>
      </w:r>
      <w:r>
        <w:t>n làm là thi</w:t>
      </w:r>
      <w:r>
        <w:rPr>
          <w:rFonts w:eastAsia="Times New Roman" w:cs="Times New Roman"/>
        </w:rPr>
        <w:t>ế</w:t>
      </w:r>
      <w:r>
        <w:t>t l</w:t>
      </w:r>
      <w:r>
        <w:rPr>
          <w:rFonts w:eastAsia="Times New Roman" w:cs="Times New Roman"/>
        </w:rPr>
        <w:t>ập môi trườ</w:t>
      </w:r>
      <w:r>
        <w:t>ng làm vi</w:t>
      </w:r>
      <w:r>
        <w:rPr>
          <w:rFonts w:eastAsia="Times New Roman" w:cs="Times New Roman"/>
        </w:rPr>
        <w:t>ệ</w:t>
      </w:r>
      <w:r>
        <w:t xml:space="preserve">c </w:t>
      </w:r>
      <w:r>
        <w:rPr>
          <w:rFonts w:eastAsia="Times New Roman" w:cs="Times New Roman"/>
        </w:rPr>
        <w:t>cho nó. Để</w:t>
      </w:r>
      <w:r>
        <w:t xml:space="preserve"> PHP có th</w:t>
      </w:r>
      <w:r>
        <w:rPr>
          <w:rFonts w:eastAsia="Times New Roman" w:cs="Times New Roman"/>
        </w:rPr>
        <w:t>ể</w:t>
      </w:r>
      <w:r>
        <w:t xml:space="preserve"> ch</w:t>
      </w:r>
      <w:r>
        <w:rPr>
          <w:rFonts w:eastAsia="Times New Roman" w:cs="Times New Roman"/>
        </w:rPr>
        <w:t>ạ</w:t>
      </w:r>
      <w:r>
        <w:t>y b</w:t>
      </w:r>
      <w:r>
        <w:rPr>
          <w:rFonts w:eastAsia="Times New Roman" w:cs="Times New Roman"/>
        </w:rPr>
        <w:t>ạ</w:t>
      </w:r>
      <w:r>
        <w:t>n c</w:t>
      </w:r>
      <w:r>
        <w:rPr>
          <w:rFonts w:eastAsia="Times New Roman" w:cs="Times New Roman"/>
        </w:rPr>
        <w:t>ần có môi trườ</w:t>
      </w:r>
      <w:r>
        <w:t xml:space="preserve">ng Webserver  </w:t>
      </w:r>
      <w:r>
        <w:rPr>
          <w:rFonts w:eastAsia="Times New Roman" w:cs="Times New Roman"/>
        </w:rPr>
        <w:t>và lưu trữ</w:t>
      </w:r>
      <w:r>
        <w:t xml:space="preserve"> d</w:t>
      </w:r>
      <w:r>
        <w:rPr>
          <w:rFonts w:eastAsia="Times New Roman" w:cs="Times New Roman"/>
        </w:rPr>
        <w:t>ữ</w:t>
      </w:r>
      <w:r>
        <w:t xml:space="preserve"> li</w:t>
      </w:r>
      <w:r>
        <w:rPr>
          <w:rFonts w:eastAsia="Times New Roman" w:cs="Times New Roman"/>
        </w:rPr>
        <w:t>ệ</w:t>
      </w:r>
      <w:r>
        <w:t>u thông qua h</w:t>
      </w:r>
      <w:r>
        <w:rPr>
          <w:rFonts w:eastAsia="Times New Roman" w:cs="Times New Roman"/>
        </w:rPr>
        <w:t>ệ</w:t>
      </w:r>
      <w:r>
        <w:t xml:space="preserve"> qu</w:t>
      </w:r>
      <w:r>
        <w:rPr>
          <w:rFonts w:eastAsia="Times New Roman" w:cs="Times New Roman"/>
        </w:rPr>
        <w:t>ả</w:t>
      </w:r>
      <w:r>
        <w:t>n tr</w:t>
      </w:r>
      <w:r>
        <w:rPr>
          <w:rFonts w:eastAsia="Times New Roman" w:cs="Times New Roman"/>
        </w:rPr>
        <w:t>ị</w:t>
      </w:r>
      <w:r>
        <w:t xml:space="preserve"> </w:t>
      </w:r>
      <w:r>
        <w:rPr>
          <w:rFonts w:eastAsia="Times New Roman" w:cs="Times New Roman"/>
        </w:rPr>
        <w:t>cơ sở</w:t>
      </w:r>
      <w:r>
        <w:t xml:space="preserve"> d</w:t>
      </w:r>
      <w:r>
        <w:rPr>
          <w:rFonts w:eastAsia="Times New Roman" w:cs="Times New Roman"/>
        </w:rPr>
        <w:t>ữ</w:t>
      </w:r>
      <w:r>
        <w:t xml:space="preserve"> li</w:t>
      </w:r>
      <w:r>
        <w:rPr>
          <w:rFonts w:eastAsia="Times New Roman" w:cs="Times New Roman"/>
        </w:rPr>
        <w:t>ệu do ó PHP thườ</w:t>
      </w:r>
      <w:r>
        <w:t xml:space="preserve">ng </w:t>
      </w:r>
      <w:r w:rsidR="00FF2310">
        <w:t>đ</w:t>
      </w:r>
      <w:r>
        <w:rPr>
          <w:rFonts w:eastAsia="Times New Roman" w:cs="Times New Roman"/>
        </w:rPr>
        <w:t>i kèm vớ</w:t>
      </w:r>
      <w:r>
        <w:t xml:space="preserve">i Apache, Mysql. </w:t>
      </w:r>
      <w:r>
        <w:rPr>
          <w:rFonts w:eastAsia="Times New Roman" w:cs="Times New Roman"/>
        </w:rPr>
        <w:t>Ở</w:t>
      </w:r>
      <w:r>
        <w:t xml:space="preserve"> </w:t>
      </w:r>
      <w:r w:rsidR="00FC65AD">
        <w:t>đ</w:t>
      </w:r>
      <w:r>
        <w:rPr>
          <w:rFonts w:eastAsia="Times New Roman" w:cs="Times New Roman"/>
        </w:rPr>
        <w:t>ây chúng ta cầ</w:t>
      </w:r>
      <w:r>
        <w:t>n Xampp ho</w:t>
      </w:r>
      <w:r>
        <w:rPr>
          <w:rFonts w:eastAsia="Times New Roman" w:cs="Times New Roman"/>
        </w:rPr>
        <w:t>ặ</w:t>
      </w:r>
      <w:r>
        <w:t>c Appserv ho</w:t>
      </w:r>
      <w:r>
        <w:rPr>
          <w:rFonts w:eastAsia="Times New Roman" w:cs="Times New Roman"/>
        </w:rPr>
        <w:t>ặ</w:t>
      </w:r>
      <w:r>
        <w:t xml:space="preserve">c </w:t>
      </w:r>
    </w:p>
    <w:p w14:paraId="7FD00FEF" w14:textId="1946F056" w:rsidR="009446E8" w:rsidRDefault="009446E8" w:rsidP="00FC65AD">
      <w:pPr>
        <w:pStyle w:val="noidung"/>
      </w:pPr>
      <w:r>
        <w:rPr>
          <w:rFonts w:eastAsia="Times New Roman" w:cs="Times New Roman"/>
        </w:rPr>
        <w:t xml:space="preserve">WampServer … </w:t>
      </w:r>
      <w:r w:rsidR="00FC65AD">
        <w:rPr>
          <w:rFonts w:eastAsia="Times New Roman" w:cs="Times New Roman"/>
        </w:rPr>
        <w:t>đ</w:t>
      </w:r>
      <w:r>
        <w:rPr>
          <w:rFonts w:eastAsia="Times New Roman" w:cs="Times New Roman"/>
        </w:rPr>
        <w:t>ể</w:t>
      </w:r>
      <w:r>
        <w:t xml:space="preserve"> l</w:t>
      </w:r>
      <w:r>
        <w:rPr>
          <w:rFonts w:eastAsia="Times New Roman" w:cs="Times New Roman"/>
        </w:rPr>
        <w:t>ập môi trườ</w:t>
      </w:r>
      <w:r>
        <w:t>ng webserver.  Trong bài vi</w:t>
      </w:r>
      <w:r>
        <w:rPr>
          <w:rFonts w:eastAsia="Times New Roman" w:cs="Times New Roman"/>
        </w:rPr>
        <w:t>ế</w:t>
      </w:r>
      <w:r>
        <w:t>t này tôi s</w:t>
      </w:r>
      <w:r>
        <w:rPr>
          <w:rFonts w:eastAsia="Times New Roman" w:cs="Times New Roman"/>
        </w:rPr>
        <w:t>ẽ</w:t>
      </w:r>
      <w:r>
        <w:t xml:space="preserve"> dùng Xampp. </w:t>
      </w:r>
    </w:p>
    <w:p w14:paraId="6C004FDD" w14:textId="67AA7948" w:rsidR="009446E8" w:rsidRDefault="009446E8" w:rsidP="00FC65AD">
      <w:pPr>
        <w:pStyle w:val="noidung"/>
      </w:pPr>
      <w:r>
        <w:rPr>
          <w:rFonts w:eastAsia="Times New Roman" w:cs="Times New Roman"/>
        </w:rPr>
        <w:t xml:space="preserve">Sau khi cài </w:t>
      </w:r>
      <w:r w:rsidR="00FC65AD">
        <w:rPr>
          <w:rFonts w:eastAsia="Times New Roman" w:cs="Times New Roman"/>
        </w:rPr>
        <w:t>đ</w:t>
      </w:r>
      <w:r>
        <w:rPr>
          <w:rFonts w:eastAsia="Times New Roman" w:cs="Times New Roman"/>
        </w:rPr>
        <w:t>ặ</w:t>
      </w:r>
      <w:r>
        <w:t>t Xampp c</w:t>
      </w:r>
      <w:r>
        <w:rPr>
          <w:rFonts w:eastAsia="Times New Roman" w:cs="Times New Roman"/>
        </w:rPr>
        <w:t>ầ</w:t>
      </w:r>
      <w:r>
        <w:t>n m</w:t>
      </w:r>
      <w:r>
        <w:rPr>
          <w:rFonts w:eastAsia="Times New Roman" w:cs="Times New Roman"/>
        </w:rPr>
        <w:t>ở</w:t>
      </w:r>
      <w:r>
        <w:t xml:space="preserve"> c</w:t>
      </w:r>
      <w:r>
        <w:rPr>
          <w:rFonts w:eastAsia="Times New Roman" w:cs="Times New Roman"/>
        </w:rPr>
        <w:t>ử</w:t>
      </w:r>
      <w:r>
        <w:t>a s</w:t>
      </w:r>
      <w:r>
        <w:rPr>
          <w:rFonts w:eastAsia="Times New Roman" w:cs="Times New Roman"/>
        </w:rPr>
        <w:t>ổ</w:t>
      </w:r>
      <w:r>
        <w:t xml:space="preserve"> Xampp Control Panel và Start Apache và MySQL. </w:t>
      </w:r>
    </w:p>
    <w:p w14:paraId="6304BDDB" w14:textId="40B7DEC6" w:rsidR="009446E8" w:rsidRDefault="009446E8" w:rsidP="00FC65AD">
      <w:pPr>
        <w:pStyle w:val="noidung"/>
      </w:pPr>
      <w:r>
        <w:t>Trong C:\xampp\htdocs các b</w:t>
      </w:r>
      <w:r>
        <w:rPr>
          <w:rFonts w:eastAsia="Times New Roman" w:cs="Times New Roman"/>
        </w:rPr>
        <w:t>ạ</w:t>
      </w:r>
      <w:r>
        <w:t>n t</w:t>
      </w:r>
      <w:r>
        <w:rPr>
          <w:rFonts w:eastAsia="Times New Roman" w:cs="Times New Roman"/>
        </w:rPr>
        <w:t xml:space="preserve">ạo 1 thư mục </w:t>
      </w:r>
      <w:r w:rsidR="00FC65AD">
        <w:rPr>
          <w:rFonts w:eastAsia="Times New Roman" w:cs="Times New Roman"/>
        </w:rPr>
        <w:t>đ</w:t>
      </w:r>
      <w:r>
        <w:rPr>
          <w:rFonts w:eastAsia="Times New Roman" w:cs="Times New Roman"/>
        </w:rPr>
        <w:t>ây là thư mụ</w:t>
      </w:r>
      <w:r>
        <w:t>c ch</w:t>
      </w:r>
      <w:r>
        <w:rPr>
          <w:rFonts w:eastAsia="Times New Roman" w:cs="Times New Roman"/>
        </w:rPr>
        <w:t>ứ</w:t>
      </w:r>
      <w:r>
        <w:t>a d</w:t>
      </w:r>
      <w:r>
        <w:rPr>
          <w:rFonts w:eastAsia="Times New Roman" w:cs="Times New Roman"/>
        </w:rPr>
        <w:t>ự</w:t>
      </w:r>
      <w:r>
        <w:t xml:space="preserve"> án c</w:t>
      </w:r>
      <w:r>
        <w:rPr>
          <w:rFonts w:eastAsia="Times New Roman" w:cs="Times New Roman"/>
        </w:rPr>
        <w:t>ủ</w:t>
      </w:r>
      <w:r>
        <w:t>a b</w:t>
      </w:r>
      <w:r>
        <w:rPr>
          <w:rFonts w:eastAsia="Times New Roman" w:cs="Times New Roman"/>
        </w:rPr>
        <w:t>ạ</w:t>
      </w:r>
      <w:r>
        <w:t xml:space="preserve">n. </w:t>
      </w:r>
      <w:r>
        <w:rPr>
          <w:rFonts w:eastAsia="Times New Roman" w:cs="Times New Roman"/>
        </w:rPr>
        <w:t>Ở</w:t>
      </w:r>
      <w:r>
        <w:t xml:space="preserve"> </w:t>
      </w:r>
      <w:r w:rsidR="00FC65AD">
        <w:t>đ</w:t>
      </w:r>
      <w:r>
        <w:rPr>
          <w:rFonts w:eastAsia="Times New Roman" w:cs="Times New Roman"/>
        </w:rPr>
        <w:t>ây tôi tạo thư mụ</w:t>
      </w:r>
      <w:r>
        <w:t>c DuAnWeb. + Ch</w:t>
      </w:r>
      <w:r>
        <w:rPr>
          <w:rFonts w:eastAsia="Times New Roman" w:cs="Times New Roman"/>
        </w:rPr>
        <w:t>ạy chương trình PHP cơ bả</w:t>
      </w:r>
      <w:r>
        <w:t xml:space="preserve">n </w:t>
      </w:r>
    </w:p>
    <w:p w14:paraId="109FDE58" w14:textId="77777777" w:rsidR="00FF2310" w:rsidRDefault="009446E8" w:rsidP="00FC65AD">
      <w:pPr>
        <w:pStyle w:val="noidung"/>
        <w:rPr>
          <w:rFonts w:eastAsia="Times New Roman" w:cs="Times New Roman"/>
        </w:rPr>
      </w:pPr>
      <w:r>
        <w:rPr>
          <w:rFonts w:eastAsia="Times New Roman" w:cs="Times New Roman"/>
        </w:rPr>
        <w:lastRenderedPageBreak/>
        <w:t>Trong thư mụ</w:t>
      </w:r>
      <w:r>
        <w:t>c DuAnWeb chúng ta t</w:t>
      </w:r>
      <w:r>
        <w:rPr>
          <w:rFonts w:eastAsia="Times New Roman" w:cs="Times New Roman"/>
        </w:rPr>
        <w:t>ạ</w:t>
      </w:r>
      <w:r>
        <w:t>o file index.php và vi</w:t>
      </w:r>
      <w:r>
        <w:rPr>
          <w:rFonts w:eastAsia="Times New Roman" w:cs="Times New Roman"/>
        </w:rPr>
        <w:t xml:space="preserve">ết chương trình </w:t>
      </w:r>
    </w:p>
    <w:p w14:paraId="0565A0C4" w14:textId="77777777" w:rsidR="00FF2310" w:rsidRDefault="00FF2310" w:rsidP="00FC65AD">
      <w:pPr>
        <w:pStyle w:val="noidung"/>
        <w:rPr>
          <w:rFonts w:eastAsia="Times New Roman" w:cs="Times New Roman"/>
        </w:rPr>
      </w:pPr>
    </w:p>
    <w:p w14:paraId="5C08EEC1" w14:textId="77777777" w:rsidR="00FF2310" w:rsidRDefault="00FF2310" w:rsidP="00FC65AD">
      <w:pPr>
        <w:pStyle w:val="noidung"/>
        <w:rPr>
          <w:rFonts w:eastAsia="Times New Roman" w:cs="Times New Roman"/>
        </w:rPr>
      </w:pPr>
    </w:p>
    <w:p w14:paraId="47F45C0A" w14:textId="26D532C1" w:rsidR="009446E8" w:rsidRDefault="009446E8" w:rsidP="00FC65AD">
      <w:pPr>
        <w:pStyle w:val="noidung"/>
      </w:pPr>
      <w:r>
        <w:rPr>
          <w:rFonts w:eastAsia="Times New Roman" w:cs="Times New Roman"/>
        </w:rPr>
        <w:t xml:space="preserve">PHP </w:t>
      </w:r>
      <w:r w:rsidR="00FC65AD">
        <w:rPr>
          <w:rFonts w:eastAsia="Times New Roman" w:cs="Times New Roman"/>
        </w:rPr>
        <w:t>đ</w:t>
      </w:r>
      <w:r>
        <w:rPr>
          <w:rFonts w:eastAsia="Times New Roman" w:cs="Times New Roman"/>
        </w:rPr>
        <w:t>ầ</w:t>
      </w:r>
      <w:r>
        <w:t xml:space="preserve">u tiên: </w:t>
      </w:r>
    </w:p>
    <w:p w14:paraId="047BD18A" w14:textId="77777777" w:rsidR="009446E8" w:rsidRDefault="009446E8" w:rsidP="00FC65AD">
      <w:pPr>
        <w:pStyle w:val="manguon"/>
      </w:pPr>
      <w:r>
        <w:t xml:space="preserve">&lt;?php </w:t>
      </w:r>
    </w:p>
    <w:p w14:paraId="1D224FCF" w14:textId="77777777" w:rsidR="009446E8" w:rsidRDefault="009446E8" w:rsidP="00FC65AD">
      <w:pPr>
        <w:pStyle w:val="manguon"/>
      </w:pPr>
      <w:r>
        <w:t xml:space="preserve">       </w:t>
      </w:r>
      <w:r>
        <w:rPr>
          <w:rFonts w:eastAsia="Times New Roman" w:cs="Times New Roman"/>
        </w:rPr>
        <w:t>echo “Xin chao”;</w:t>
      </w:r>
      <w:r>
        <w:t xml:space="preserve"> </w:t>
      </w:r>
    </w:p>
    <w:p w14:paraId="485C8646" w14:textId="77777777" w:rsidR="009446E8" w:rsidRDefault="009446E8" w:rsidP="00FC65AD">
      <w:pPr>
        <w:pStyle w:val="manguon"/>
      </w:pPr>
      <w:r>
        <w:t xml:space="preserve">?&gt; </w:t>
      </w:r>
    </w:p>
    <w:p w14:paraId="303487AA" w14:textId="1FEA31EB" w:rsidR="00F12676" w:rsidRDefault="0051351C" w:rsidP="0051351C">
      <w:pPr>
        <w:pStyle w:val="Heading3"/>
      </w:pPr>
      <w:r>
        <w:t>Cú pháp của PHP</w:t>
      </w:r>
    </w:p>
    <w:p w14:paraId="6AE0337F" w14:textId="77777777" w:rsidR="0051351C" w:rsidRDefault="0051351C" w:rsidP="0051351C">
      <w:pPr>
        <w:pStyle w:val="manguon"/>
      </w:pPr>
      <w:r>
        <w:t>&lt;!DOCTYPE html&gt;</w:t>
      </w:r>
    </w:p>
    <w:p w14:paraId="36247CE8" w14:textId="77777777" w:rsidR="0051351C" w:rsidRDefault="0051351C" w:rsidP="0051351C">
      <w:pPr>
        <w:pStyle w:val="manguon"/>
      </w:pPr>
      <w:r>
        <w:t>&lt;html&gt;</w:t>
      </w:r>
    </w:p>
    <w:p w14:paraId="30D8AE2B" w14:textId="77777777" w:rsidR="0051351C" w:rsidRDefault="0051351C" w:rsidP="0051351C">
      <w:pPr>
        <w:pStyle w:val="manguon"/>
      </w:pPr>
      <w:r>
        <w:t>&lt;body&gt;</w:t>
      </w:r>
    </w:p>
    <w:p w14:paraId="039E71F4" w14:textId="77777777" w:rsidR="0051351C" w:rsidRDefault="0051351C" w:rsidP="0051351C">
      <w:pPr>
        <w:pStyle w:val="manguon"/>
      </w:pPr>
    </w:p>
    <w:p w14:paraId="7086584F" w14:textId="77777777" w:rsidR="0051351C" w:rsidRDefault="0051351C" w:rsidP="0051351C">
      <w:pPr>
        <w:pStyle w:val="manguon"/>
      </w:pPr>
      <w:r>
        <w:t>&lt;?php</w:t>
      </w:r>
    </w:p>
    <w:p w14:paraId="6CF6B127" w14:textId="315BE86C" w:rsidR="0051351C" w:rsidRDefault="0051351C" w:rsidP="0051351C">
      <w:pPr>
        <w:pStyle w:val="manguon"/>
      </w:pPr>
      <w:r>
        <w:t>echo '</w:t>
      </w:r>
      <w:r>
        <w:t>Dự án đầu tiên!</w:t>
      </w:r>
      <w:r>
        <w:t>';</w:t>
      </w:r>
    </w:p>
    <w:p w14:paraId="4EF71915" w14:textId="77777777" w:rsidR="0051351C" w:rsidRDefault="0051351C" w:rsidP="0051351C">
      <w:pPr>
        <w:pStyle w:val="manguon"/>
      </w:pPr>
      <w:r>
        <w:t xml:space="preserve">?&gt; </w:t>
      </w:r>
    </w:p>
    <w:p w14:paraId="788A1477" w14:textId="77777777" w:rsidR="0051351C" w:rsidRDefault="0051351C" w:rsidP="0051351C">
      <w:pPr>
        <w:pStyle w:val="manguon"/>
      </w:pPr>
    </w:p>
    <w:p w14:paraId="64401144" w14:textId="77777777" w:rsidR="0051351C" w:rsidRDefault="0051351C" w:rsidP="0051351C">
      <w:pPr>
        <w:pStyle w:val="manguon"/>
      </w:pPr>
      <w:r>
        <w:t>&lt;/body&gt;</w:t>
      </w:r>
    </w:p>
    <w:p w14:paraId="7689C70E" w14:textId="08E3373F" w:rsidR="0051351C" w:rsidRPr="0051351C" w:rsidRDefault="0051351C" w:rsidP="0051351C">
      <w:pPr>
        <w:pStyle w:val="manguon"/>
      </w:pPr>
      <w:r>
        <w:t>&lt;/html&gt;</w:t>
      </w:r>
    </w:p>
    <w:p w14:paraId="1235B4D6" w14:textId="6FF2CC59" w:rsidR="0051351C" w:rsidRDefault="00555532" w:rsidP="0051351C">
      <w:pPr>
        <w:pStyle w:val="Heading2"/>
        <w:numPr>
          <w:ilvl w:val="0"/>
          <w:numId w:val="0"/>
        </w:numPr>
      </w:pPr>
      <w:r>
        <w:t>Kết quả:</w:t>
      </w:r>
    </w:p>
    <w:p w14:paraId="50966A84" w14:textId="399292DF" w:rsidR="00555532" w:rsidRPr="00555532" w:rsidRDefault="00555532" w:rsidP="00555532">
      <w:r w:rsidRPr="00555532">
        <w:drawing>
          <wp:inline distT="0" distB="0" distL="0" distR="0" wp14:anchorId="47195838" wp14:editId="4882E30E">
            <wp:extent cx="1298864" cy="432955"/>
            <wp:effectExtent l="0" t="0" r="0" b="571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303499" cy="434500"/>
                    </a:xfrm>
                    <a:prstGeom prst="rect">
                      <a:avLst/>
                    </a:prstGeom>
                  </pic:spPr>
                </pic:pic>
              </a:graphicData>
            </a:graphic>
          </wp:inline>
        </w:drawing>
      </w:r>
    </w:p>
    <w:p w14:paraId="53EE7ED8" w14:textId="6B6EBC2B" w:rsidR="00FF2310" w:rsidRPr="00FF2310" w:rsidRDefault="00FF2310" w:rsidP="00555532">
      <w:pPr>
        <w:pStyle w:val="Heading2"/>
        <w:rPr>
          <w:color w:val="000000" w:themeColor="text1"/>
          <w:szCs w:val="24"/>
        </w:rPr>
      </w:pPr>
      <w:r>
        <w:t xml:space="preserve"> MySQL</w:t>
      </w:r>
    </w:p>
    <w:p w14:paraId="2ED31A5E" w14:textId="77777777" w:rsidR="00FF2310" w:rsidRDefault="00FF2310" w:rsidP="00FF2310">
      <w:pPr>
        <w:pStyle w:val="noidung"/>
      </w:pPr>
      <w:r>
        <w:t>Hệ quản trị cơ sở dữ liệu MySQL được hiểu như là chương trình dùng để quản lý hệ thống cơ sở dữ liệu, trong đó, cơ sở dữ liệu là một hệ thống lưu trữ thông tin được sắp xếp rõ ràng, phân lớp ngăn nắp. Nó giúp bạn có thể truy cập dữ liệu một cách thuận lợi và nhanh chóng nhất. Vì hỗ trợ đa số các ngôn ngữ lập trình nên MySQL chính là hệ quản trị cơ sở dữ liệu tự do nguồn mở phổ biến nhất trên thế giới. Hiện MySQL đang được các nhà phát triển rất ưa chuộng trong quá trình phát triển ứng dụng.</w:t>
      </w:r>
    </w:p>
    <w:p w14:paraId="73A7613C" w14:textId="77777777" w:rsidR="00FF2310" w:rsidRDefault="00FF2310" w:rsidP="00FF2310">
      <w:pPr>
        <w:pStyle w:val="noidung"/>
      </w:pPr>
      <w:r>
        <w:t xml:space="preserve">MySQL là cơ sở dữ liệu tốc độ cao, ổn định, hoạt động trên nhiều hệ điều hành, cung cấp một hệ thống lớn các hàm tiện ích rất mạnh. Đặc biệt, hệ quản trị cơ sở dữ </w:t>
      </w:r>
      <w:r>
        <w:lastRenderedPageBreak/>
        <w:t>liệu MySQL hoàn toàn miễn phí nên người dùng có thể thoải mái tải về từ trang chủ. Nó có rất nhiều phiên bản cho các hệ điều hành khác nhau. MySQL được sử dụng để hỗ trợ PHP, Perl và nhiều ngôn ngữ khác. Đây là nơi lưu trữ những thông tin trên các trang web viết bằng framework PHP hay Perl…</w:t>
      </w:r>
    </w:p>
    <w:p w14:paraId="774A39DF" w14:textId="364D3C27" w:rsidR="00FF2310" w:rsidRDefault="00FF2310" w:rsidP="00FF2310">
      <w:pPr>
        <w:pStyle w:val="Heading3"/>
      </w:pPr>
      <w:r>
        <w:t>Đặc điểm của hệ quản trị cơ sở dữ liệu MySQL</w:t>
      </w:r>
    </w:p>
    <w:p w14:paraId="5FFDFF5D" w14:textId="77777777" w:rsidR="003A1759" w:rsidRDefault="003A1759" w:rsidP="003A1759">
      <w:pPr>
        <w:pStyle w:val="noidung"/>
      </w:pPr>
      <w:r>
        <w:t>Hệ quản trị cơ sở dữ liệu MySQL chính là một trong những phần mềm quản trị CSDL dạng server based, hệ gần giống với SQL Server của Microsoft.</w:t>
      </w:r>
    </w:p>
    <w:p w14:paraId="2E3A73BE" w14:textId="77777777" w:rsidR="003A1759" w:rsidRDefault="003A1759" w:rsidP="003A1759">
      <w:pPr>
        <w:pStyle w:val="noidung"/>
      </w:pPr>
      <w:r>
        <w:t>MySQL là phần mềm quản lý dữ liệu thông qua CSDL. Và mỗi một CSDL đều có bảng quan hệ chứa dữ liệu riêng biệt.</w:t>
      </w:r>
    </w:p>
    <w:p w14:paraId="13771B84" w14:textId="77777777" w:rsidR="003A1759" w:rsidRDefault="003A1759" w:rsidP="003A1759">
      <w:pPr>
        <w:pStyle w:val="noidung"/>
      </w:pPr>
      <w:r>
        <w:t>MySQL có cơ chế quản lý sử dụng riêng giúp cho mỗi người sử dụng đều có thể quản lý cùng lúc một hay nhiều CSDL khác nhau. Và mỗi người dùng đều có một username và password để truy nhập và truy xuất đến CSDL. Khi truy vấn đến CSDL của MySQL, bạn phải cung cấp tài khoản và mật khẩu có quyền sử dụng cơ sở dữ liệu đó.</w:t>
      </w:r>
    </w:p>
    <w:p w14:paraId="5B67421C" w14:textId="77777777" w:rsidR="003A1759" w:rsidRDefault="003A1759" w:rsidP="003A1759">
      <w:pPr>
        <w:pStyle w:val="noidung"/>
      </w:pPr>
      <w:r>
        <w:t>MySQL tương thích tốt với môi trường PHP, giúp hệ thống hoạt động mạnh mẽ. Bạn có thể viết hoặc chỉnh sửa code MySQL trên các IDE dành cho PHP.</w:t>
      </w:r>
    </w:p>
    <w:p w14:paraId="5B8BAB96" w14:textId="12C76B69" w:rsidR="00FF2310" w:rsidRDefault="00FF2310" w:rsidP="00FF2310">
      <w:pPr>
        <w:pStyle w:val="Heading3"/>
      </w:pPr>
      <w:r>
        <w:t>Những lợi ích khi sử dụng hệ quản trị cơ sở dữ liệu MySQL</w:t>
      </w:r>
    </w:p>
    <w:p w14:paraId="0770591D" w14:textId="59434FF0" w:rsidR="008E6AFC" w:rsidRDefault="008E6AFC" w:rsidP="008E6AFC">
      <w:r>
        <w:rPr>
          <w:noProof/>
        </w:rPr>
        <w:drawing>
          <wp:inline distT="0" distB="0" distL="0" distR="0" wp14:anchorId="065E8B73" wp14:editId="173032F2">
            <wp:extent cx="5580380" cy="3118485"/>
            <wp:effectExtent l="0" t="0" r="1270" b="5715"/>
            <wp:docPr id="9557" name="Picture 9557" descr="A diagram of a software application&#10;&#10;AI-generated content may be incorrect."/>
            <wp:cNvGraphicFramePr/>
            <a:graphic xmlns:a="http://schemas.openxmlformats.org/drawingml/2006/main">
              <a:graphicData uri="http://schemas.openxmlformats.org/drawingml/2006/picture">
                <pic:pic xmlns:pic="http://schemas.openxmlformats.org/drawingml/2006/picture">
                  <pic:nvPicPr>
                    <pic:cNvPr id="9557" name="Picture 9557" descr="A diagram of a software application&#10;&#10;AI-generated content may be incorrect."/>
                    <pic:cNvPicPr/>
                  </pic:nvPicPr>
                  <pic:blipFill>
                    <a:blip r:embed="rId21"/>
                    <a:stretch>
                      <a:fillRect/>
                    </a:stretch>
                  </pic:blipFill>
                  <pic:spPr>
                    <a:xfrm>
                      <a:off x="0" y="0"/>
                      <a:ext cx="5580380" cy="3118485"/>
                    </a:xfrm>
                    <a:prstGeom prst="rect">
                      <a:avLst/>
                    </a:prstGeom>
                  </pic:spPr>
                </pic:pic>
              </a:graphicData>
            </a:graphic>
          </wp:inline>
        </w:drawing>
      </w:r>
    </w:p>
    <w:p w14:paraId="18428F82" w14:textId="77777777" w:rsidR="00FF2310" w:rsidRDefault="00FF2310" w:rsidP="008E6AFC">
      <w:pPr>
        <w:pStyle w:val="noidung"/>
      </w:pPr>
      <w:r>
        <w:t xml:space="preserve">MySQL ngày càng hoàn thiện và mang đến nhiều lợi ích cho người dùng. Ra mắt người dùng hoàn toàn miễn phí, hệ quản trị cơ sở dữ liệu MySQL mang đến rất </w:t>
      </w:r>
      <w:r>
        <w:lastRenderedPageBreak/>
        <w:t>nhiều lợi ích thiết thực, được ứng dụng trong nhiều dự án của các công ty công nghệ, một trong số đó có thể kể đến những công ty chuyên lập trình như MonaMedia, Misa,… cùng chúng tôi tìm hiểu những lợi ích thiết thực của MySQL ngay dưới đây:</w:t>
      </w:r>
    </w:p>
    <w:p w14:paraId="4C8824EC" w14:textId="77777777" w:rsidR="00FF2310" w:rsidRPr="00FF2310" w:rsidRDefault="00FF2310" w:rsidP="00FF2310">
      <w:pPr>
        <w:pStyle w:val="noidung"/>
        <w:rPr>
          <w:b/>
          <w:bCs/>
        </w:rPr>
      </w:pPr>
      <w:r w:rsidRPr="00FF2310">
        <w:rPr>
          <w:b/>
          <w:bCs/>
        </w:rPr>
        <w:t>Hiệu năng sử dụng cao</w:t>
      </w:r>
    </w:p>
    <w:p w14:paraId="507FB4B6" w14:textId="77777777" w:rsidR="003A1759" w:rsidRDefault="003A1759" w:rsidP="003A1759">
      <w:pPr>
        <w:pStyle w:val="noidung"/>
      </w:pPr>
      <w:r>
        <w:t>Hầu hết, hệ quản trị cơ sở dữ liệu MySQL đang được các nhà phát triển rất ưa chuộng trong quá trình phát triển ứng dụng. Và họ đánh giá rất cao ở hiệu năng sử dụng của MySQL.</w:t>
      </w:r>
    </w:p>
    <w:p w14:paraId="4E4494F7" w14:textId="77777777" w:rsidR="003A1759" w:rsidRDefault="003A1759" w:rsidP="003A1759">
      <w:pPr>
        <w:pStyle w:val="noidung"/>
      </w:pPr>
      <w:r>
        <w:t>Với kiến trúc storage-engine, MySQL đặc trưng cho các ứng dụng chuyên biệt, đặc biệt là đối với những trang web có dung lượng lớn, phục vụ hàng triệu khách hàng. Hoặc đối với những hệ thống xử lý giao dịch tốc độ cao thì MySQL đều có thể đáp ứng được những khả năng xử lý khắt khe của mọi hệ thống.</w:t>
      </w:r>
    </w:p>
    <w:p w14:paraId="3813A252" w14:textId="77777777" w:rsidR="003A1759" w:rsidRDefault="003A1759" w:rsidP="003A1759">
      <w:pPr>
        <w:pStyle w:val="noidung"/>
      </w:pPr>
      <w:r>
        <w:t>Đặc biệt, với những tiện ích tải tốc độ cao, cơ chế xử lý nâng cao cùng bộ nhớ cache, MySQL đưa ra tất cả những tính năng cần có, đây là giải pháp hoàn hảo nhất ngay cả đối với những hệ thống doanh nghiệp khó tính nhất hiện nay.</w:t>
      </w:r>
    </w:p>
    <w:p w14:paraId="1CB8B081" w14:textId="77777777" w:rsidR="00FF2310" w:rsidRPr="00FF2310" w:rsidRDefault="00FF2310" w:rsidP="00FF2310">
      <w:pPr>
        <w:pStyle w:val="noidung"/>
        <w:rPr>
          <w:b/>
          <w:bCs/>
        </w:rPr>
      </w:pPr>
      <w:r w:rsidRPr="00FF2310">
        <w:rPr>
          <w:b/>
          <w:bCs/>
        </w:rPr>
        <w:t>MySQL hỗ trợ giao dịch mạnh mẽ</w:t>
      </w:r>
    </w:p>
    <w:p w14:paraId="7457FCD5" w14:textId="77777777" w:rsidR="00FF2310" w:rsidRDefault="00FF2310" w:rsidP="00FF2310">
      <w:pPr>
        <w:pStyle w:val="noidung"/>
      </w:pPr>
      <w:r>
        <w:t>Hệ quản trị cơ sở dữ liệu MySQL không những mang lại hiệu năng sử dụng cao mà còn đưa ra một trong số những engine giao dịch cơ sở dữ liệu tốt nhất trên thị trường hiện nay. Tính năng này bao gồm: khóa mức dòng không hạn chế, hỗ trợ giao dịch ACID hoàn thiện, khả năng giao dịch được phân loại và hỗ trợ giao dịch đa dạng mà người đọc không cản trở cho người viết và ngược lại. Với MySQL, dữ liệu sẽ được đảm bảo trong suốt quá trình server có hiệu lực. Các mức giao dịch độc lập sẽ được chuyên môn hóa, nếu phát hiện có lỗi khóa chết ngay tức thì.</w:t>
      </w:r>
    </w:p>
    <w:p w14:paraId="6E8B6B84" w14:textId="0736072A" w:rsidR="00FF2310" w:rsidRDefault="00FF2310" w:rsidP="00FF2310">
      <w:pPr>
        <w:pStyle w:val="noidung"/>
        <w:rPr>
          <w:b/>
          <w:bCs/>
        </w:rPr>
      </w:pPr>
      <w:r w:rsidRPr="00FF2310">
        <w:rPr>
          <w:b/>
          <w:bCs/>
        </w:rPr>
        <w:t>Tốc độ rất nhanh</w:t>
      </w:r>
    </w:p>
    <w:p w14:paraId="3EBD8251" w14:textId="073D2FC7" w:rsidR="008E6AFC" w:rsidRPr="00FF2310" w:rsidRDefault="008E6AFC" w:rsidP="00FF2310">
      <w:pPr>
        <w:pStyle w:val="noidung"/>
        <w:rPr>
          <w:b/>
          <w:bCs/>
        </w:rPr>
      </w:pPr>
      <w:r>
        <w:rPr>
          <w:noProof/>
        </w:rPr>
        <w:drawing>
          <wp:inline distT="0" distB="0" distL="0" distR="0" wp14:anchorId="515E8A4F" wp14:editId="32ECC833">
            <wp:extent cx="3497580" cy="1318260"/>
            <wp:effectExtent l="0" t="0" r="0" b="0"/>
            <wp:docPr id="9920" name="Picture 9920" descr="A computer screen with text on it&#10;&#10;AI-generated content may be incorrect."/>
            <wp:cNvGraphicFramePr/>
            <a:graphic xmlns:a="http://schemas.openxmlformats.org/drawingml/2006/main">
              <a:graphicData uri="http://schemas.openxmlformats.org/drawingml/2006/picture">
                <pic:pic xmlns:pic="http://schemas.openxmlformats.org/drawingml/2006/picture">
                  <pic:nvPicPr>
                    <pic:cNvPr id="9920" name="Picture 9920" descr="A computer screen with text on it&#10;&#10;AI-generated content may be incorrect."/>
                    <pic:cNvPicPr/>
                  </pic:nvPicPr>
                  <pic:blipFill>
                    <a:blip r:embed="rId22"/>
                    <a:stretch>
                      <a:fillRect/>
                    </a:stretch>
                  </pic:blipFill>
                  <pic:spPr>
                    <a:xfrm>
                      <a:off x="0" y="0"/>
                      <a:ext cx="3497580" cy="1318260"/>
                    </a:xfrm>
                    <a:prstGeom prst="rect">
                      <a:avLst/>
                    </a:prstGeom>
                  </pic:spPr>
                </pic:pic>
              </a:graphicData>
            </a:graphic>
          </wp:inline>
        </w:drawing>
      </w:r>
    </w:p>
    <w:p w14:paraId="08A7D5C8" w14:textId="77777777" w:rsidR="003A1759" w:rsidRDefault="003A1759" w:rsidP="003A1759">
      <w:pPr>
        <w:pStyle w:val="noidung"/>
      </w:pPr>
      <w:r>
        <w:lastRenderedPageBreak/>
        <w:t>Tốc độ xử lý dữ liệu của MySQL rất nhanh. Đánh giá chung của các nhà phát triển, tất cả họ đều cho rằng hệ quản trị cơ sở dữ liệu MySQL là cơ sở dữ liệu nhanh nhất.</w:t>
      </w:r>
    </w:p>
    <w:p w14:paraId="29C11C45" w14:textId="77777777" w:rsidR="003A1759" w:rsidRDefault="003A1759" w:rsidP="003A1759">
      <w:pPr>
        <w:pStyle w:val="noidung"/>
      </w:pPr>
      <w:r>
        <w:t>Đây là nơi để cho các website có thể trao đổi thường xuyên các dữ liệu bởi nó có engine xử lý tốc độ cao. Khả năng chèn dữ liệu cực nhanh và hỗ trợ mạnh mẽ các chức năng chuyên dụng cho trang web.</w:t>
      </w:r>
    </w:p>
    <w:p w14:paraId="706648E6" w14:textId="77777777" w:rsidR="003A1759" w:rsidRDefault="003A1759" w:rsidP="003A1759">
      <w:pPr>
        <w:pStyle w:val="noidung"/>
      </w:pPr>
      <w:r>
        <w:t>Các tính năng này cũng được sử dụng cho môi trường lưu trữ dữ liệu mà hệ quản trị này tăng cường đến hàng terabyte cho các server lớn. Ngoài ra còn có những tính năng khác như: chỉ số băm, bảng nhớ chính, bảng lưu trữ và cây B được gói lại để giúp giảm các yêu cầu lưu trữ tối đa đến 80%.</w:t>
      </w:r>
    </w:p>
    <w:p w14:paraId="1F07847C" w14:textId="77777777" w:rsidR="003A1759" w:rsidRDefault="003A1759" w:rsidP="003A1759">
      <w:pPr>
        <w:pStyle w:val="noidung"/>
      </w:pPr>
      <w:r>
        <w:t>Với tốc độ nhanh, thật không thể phủ nhận hệ quản trị cơ sở dữ liệu MySQL là sự lựa chọn tốt nhất cho cả ứng dụng web cũng như các ứng dụng của doanh nghiệp ngày nay.</w:t>
      </w:r>
    </w:p>
    <w:p w14:paraId="5F869948" w14:textId="77777777" w:rsidR="00FF2310" w:rsidRPr="00FF2310" w:rsidRDefault="00FF2310" w:rsidP="00FF2310">
      <w:pPr>
        <w:pStyle w:val="noidung"/>
        <w:rPr>
          <w:b/>
          <w:bCs/>
        </w:rPr>
      </w:pPr>
      <w:r w:rsidRPr="00FF2310">
        <w:rPr>
          <w:b/>
          <w:bCs/>
        </w:rPr>
        <w:t>Dễ dàng sử dụng</w:t>
      </w:r>
    </w:p>
    <w:p w14:paraId="49B33C97" w14:textId="77777777" w:rsidR="00FF2310" w:rsidRDefault="00FF2310" w:rsidP="00FF2310">
      <w:pPr>
        <w:pStyle w:val="noidung"/>
      </w:pPr>
      <w:r>
        <w:t>MySQL ngoài được biết đến với tốc độ khá cao, ổn định thì nó thực sự là một hệ thống cơ sở dữ liệu rất đơn giản, rất dễ sử dụng. Ít phức tạp khi cài đặt và quản trị hơn các hệ thống lớn. Đặc biệt nó có thể hoạt động trên tất cả các hệ điều hành.</w:t>
      </w:r>
    </w:p>
    <w:p w14:paraId="7C285A19" w14:textId="77777777" w:rsidR="00FF2310" w:rsidRPr="00FF2310" w:rsidRDefault="00FF2310" w:rsidP="00FF2310">
      <w:pPr>
        <w:pStyle w:val="noidung"/>
        <w:rPr>
          <w:b/>
          <w:bCs/>
        </w:rPr>
      </w:pPr>
      <w:r w:rsidRPr="00FF2310">
        <w:rPr>
          <w:b/>
          <w:bCs/>
        </w:rPr>
        <w:t>Hỗ trợ ngôn ngữ truy vấn</w:t>
      </w:r>
    </w:p>
    <w:p w14:paraId="33156AD7" w14:textId="77777777" w:rsidR="00FF2310" w:rsidRDefault="00FF2310" w:rsidP="00FF2310">
      <w:pPr>
        <w:pStyle w:val="noidung"/>
      </w:pPr>
      <w:r>
        <w:t>MySQL là hệ quản trị cơ sở dữ liệu là ngôn ngữ của sự lựa chọn cho tất cả các hệ thống cơ sở dữ liệu hiện đại. Người dùng hoàn toàn có thể truy cập MySQL bằng cách sử dụng các ứng dụng mà hỗ trợ ODBC. Nhiều client có thể truy cập đến server trong cùng một thời gian. Đặc biệt các client có thể sử dụng nhiều cơ sở dữ liệu một cách đồng thời. Bạn cũng có thể truy cập MySQL tương tác với khi sử dụng một vài giao diện để đưa vào các truy vấn và xem kết quả như: các dòng yêu cầu của khách hàng, các trình duyệt web…</w:t>
      </w:r>
    </w:p>
    <w:p w14:paraId="57B09A63" w14:textId="0B81317D" w:rsidR="00FF2310" w:rsidRDefault="00FF2310" w:rsidP="00FF2310">
      <w:pPr>
        <w:pStyle w:val="noidung"/>
        <w:rPr>
          <w:b/>
          <w:bCs/>
        </w:rPr>
      </w:pPr>
      <w:r w:rsidRPr="00FF2310">
        <w:rPr>
          <w:b/>
          <w:bCs/>
        </w:rPr>
        <w:t>Tính kết nối và bảo mật cao</w:t>
      </w:r>
    </w:p>
    <w:p w14:paraId="76543FC7" w14:textId="191FBE6A" w:rsidR="008E6AFC" w:rsidRPr="00FF2310" w:rsidRDefault="008E6AFC" w:rsidP="00FF2310">
      <w:pPr>
        <w:pStyle w:val="noidung"/>
        <w:rPr>
          <w:b/>
          <w:bCs/>
        </w:rPr>
      </w:pPr>
      <w:r>
        <w:rPr>
          <w:noProof/>
        </w:rPr>
        <w:lastRenderedPageBreak/>
        <w:drawing>
          <wp:inline distT="0" distB="0" distL="0" distR="0" wp14:anchorId="71D8AB91" wp14:editId="203AC952">
            <wp:extent cx="4785360" cy="2529840"/>
            <wp:effectExtent l="0" t="0" r="0" b="0"/>
            <wp:docPr id="10229" name="Picture 10229"/>
            <wp:cNvGraphicFramePr/>
            <a:graphic xmlns:a="http://schemas.openxmlformats.org/drawingml/2006/main">
              <a:graphicData uri="http://schemas.openxmlformats.org/drawingml/2006/picture">
                <pic:pic xmlns:pic="http://schemas.openxmlformats.org/drawingml/2006/picture">
                  <pic:nvPicPr>
                    <pic:cNvPr id="10229" name="Picture 10229"/>
                    <pic:cNvPicPr/>
                  </pic:nvPicPr>
                  <pic:blipFill>
                    <a:blip r:embed="rId23"/>
                    <a:stretch>
                      <a:fillRect/>
                    </a:stretch>
                  </pic:blipFill>
                  <pic:spPr>
                    <a:xfrm>
                      <a:off x="0" y="0"/>
                      <a:ext cx="4785360" cy="2529840"/>
                    </a:xfrm>
                    <a:prstGeom prst="rect">
                      <a:avLst/>
                    </a:prstGeom>
                  </pic:spPr>
                </pic:pic>
              </a:graphicData>
            </a:graphic>
          </wp:inline>
        </w:drawing>
      </w:r>
    </w:p>
    <w:p w14:paraId="0847C969" w14:textId="77777777" w:rsidR="003A1759" w:rsidRDefault="003A1759" w:rsidP="003A1759">
      <w:pPr>
        <w:pStyle w:val="noidung"/>
      </w:pPr>
      <w:r>
        <w:t>MySQL có tính kết nối và bảo mật cao. Điều quan trọng nhất đối với mỗi doanh nghiệp chính là việc bảo mật dữ liệu tuyệt đối. Vì vậy, MySQL tích hợp các tính năng bảo mật an toàn.</w:t>
      </w:r>
    </w:p>
    <w:p w14:paraId="4506864E" w14:textId="77777777" w:rsidR="003A1759" w:rsidRDefault="003A1759" w:rsidP="003A1759">
      <w:pPr>
        <w:pStyle w:val="noidung"/>
      </w:pPr>
      <w:r>
        <w:t>MySQL được nối mạng đầy đủ, cho phép cơ sở dữ liệu có thể được truy cập từ bất cứ nơi nào trên Internet. Người dùng có thể chia sẻ dữ liệu theo phạm vi được cho phép. Tuy nhiên, MySQL vẫn kiểm soát quyền truy cập, nên những người không có quyền sẽ không thể xem dữ liệu.</w:t>
      </w:r>
    </w:p>
    <w:p w14:paraId="265B2AEA" w14:textId="77777777" w:rsidR="003A1759" w:rsidRDefault="003A1759" w:rsidP="003A1759">
      <w:pPr>
        <w:pStyle w:val="noidung"/>
      </w:pPr>
      <w:r>
        <w:t>Với cơ chế xác thực truy cập cơ sở dữ liệu, MySQL chỉ cho phép những người dùng đã được xác nhận mới có thể truy cập vào hệ thống. Ngoài ra, SSH và SSL cũng được hỗ trợ để đảm bảo kết nối an toàn và bảo mật.</w:t>
      </w:r>
    </w:p>
    <w:p w14:paraId="128A1EEA" w14:textId="77777777" w:rsidR="003A1759" w:rsidRDefault="003A1759" w:rsidP="003A1759">
      <w:pPr>
        <w:pStyle w:val="noidung"/>
      </w:pPr>
      <w:r>
        <w:t>Bên cạnh đó, các tiện ích backup và recovery do MySQL và các hãng phần mềm thứ ba cung cấp cho phép sao lưu logic, sao lưu vật lý và phục hồi toàn bộ dữ liệu tại một thời điểm nhất định.</w:t>
      </w:r>
    </w:p>
    <w:p w14:paraId="33E7F27B" w14:textId="77777777" w:rsidR="00FF2310" w:rsidRPr="00FF2310" w:rsidRDefault="00FF2310" w:rsidP="00FF2310">
      <w:pPr>
        <w:pStyle w:val="noidung"/>
        <w:rPr>
          <w:b/>
          <w:bCs/>
        </w:rPr>
      </w:pPr>
      <w:r w:rsidRPr="00FF2310">
        <w:rPr>
          <w:b/>
          <w:bCs/>
        </w:rPr>
        <w:t>Tính linh động cao</w:t>
      </w:r>
    </w:p>
    <w:p w14:paraId="644E20C3" w14:textId="77777777" w:rsidR="00FF2310" w:rsidRDefault="00FF2310" w:rsidP="00FF2310">
      <w:pPr>
        <w:pStyle w:val="noidung"/>
      </w:pPr>
      <w:r>
        <w:t>MySQL có thể hoạt động trên tất cả các hệ điều hành, chạy được với mọi phần cứng từ các máy PC ở nhà cho đến các máy server. Máy chủ hệ quản trị cơ sở dữ liệu MySQL đáp ứng nhiều tính năng linh hoạt. Nó có sức chứa để xử lý các ứng dụng được nhúng sâu với 1MB dung lượng đến kho dữ liệu khổng lồ lên đến hàng terabytes thông tin. Tính chất mã nguồn mở của MySQL cho phép tùy biến theo ý muốn để thêm các yêu cầu phù hợp cho database server.</w:t>
      </w:r>
    </w:p>
    <w:p w14:paraId="244BCF01" w14:textId="77777777" w:rsidR="00FF2310" w:rsidRPr="00FF2310" w:rsidRDefault="00FF2310" w:rsidP="00FF2310">
      <w:pPr>
        <w:pStyle w:val="noidung"/>
        <w:rPr>
          <w:b/>
          <w:bCs/>
        </w:rPr>
      </w:pPr>
      <w:r w:rsidRPr="00FF2310">
        <w:rPr>
          <w:b/>
          <w:bCs/>
        </w:rPr>
        <w:t>Mã nguồn mở tự do và hỗ trợ 24/7</w:t>
      </w:r>
    </w:p>
    <w:p w14:paraId="2E6F18E2" w14:textId="77777777" w:rsidR="003A1759" w:rsidRDefault="003A1759" w:rsidP="003A1759">
      <w:pPr>
        <w:pStyle w:val="noidung"/>
      </w:pPr>
      <w:r>
        <w:lastRenderedPageBreak/>
        <w:t>Băn khoăn của rất nhiều doanh nghiệp khi họ gặp khó khăn trong việc giao toàn bộ phần mềm cho một mã nguồn mở. Bởi khó có thể tìm được hỗ trợ hay bảo mật an toàn phục vụ một cách chuyên nghiệp.</w:t>
      </w:r>
    </w:p>
    <w:p w14:paraId="771A58EF" w14:textId="77777777" w:rsidR="003A1759" w:rsidRDefault="003A1759" w:rsidP="003A1759">
      <w:pPr>
        <w:pStyle w:val="noidung"/>
      </w:pPr>
      <w:r>
        <w:t>Nhưng vấn đề khó khăn này sẽ không còn nữa nếu sử dụng hệ quản trị cơ sở dữ liệu MySQL. Với MySQL, mọi sự cam kết đều rất rõ ràng, mọi sự cố đều được MySQL bồi thường.</w:t>
      </w:r>
    </w:p>
    <w:p w14:paraId="48D2C9ED" w14:textId="77777777" w:rsidR="003A1759" w:rsidRDefault="003A1759" w:rsidP="003A1759">
      <w:pPr>
        <w:pStyle w:val="noidung"/>
      </w:pPr>
      <w:r>
        <w:t>Bạn có thể tìm thấy các tài nguyên có sẵn mà hệ quản trị này hỗ trợ. Cộng đồng MySQL rất có trách nhiệm. Họ thường trả lời các câu hỏi trên mailing list chỉ trong vài phút.</w:t>
      </w:r>
    </w:p>
    <w:p w14:paraId="599961BD" w14:textId="77777777" w:rsidR="003A1759" w:rsidRDefault="003A1759" w:rsidP="003A1759">
      <w:pPr>
        <w:pStyle w:val="noidung"/>
      </w:pPr>
      <w:r>
        <w:t>Nếu lỗi xảy ra, các nhà phát triển sẽ đưa ra cách khắc phục nhanh nhất cho bạn. Và cách khắc phục đó sẽ ngay lập tức có sẵn trên internet.</w:t>
      </w:r>
    </w:p>
    <w:p w14:paraId="41F8A829" w14:textId="77777777" w:rsidR="00FF2310" w:rsidRPr="00FF2310" w:rsidRDefault="00FF2310" w:rsidP="00FF2310">
      <w:pPr>
        <w:pStyle w:val="noidung"/>
        <w:rPr>
          <w:b/>
          <w:bCs/>
        </w:rPr>
      </w:pPr>
      <w:r w:rsidRPr="00FF2310">
        <w:rPr>
          <w:b/>
          <w:bCs/>
        </w:rPr>
        <w:t>Chi phí sở hữu thấp nhất</w:t>
      </w:r>
    </w:p>
    <w:p w14:paraId="7B5815A4" w14:textId="77777777" w:rsidR="00FF2310" w:rsidRDefault="00FF2310" w:rsidP="00FF2310">
      <w:pPr>
        <w:pStyle w:val="noidung"/>
      </w:pPr>
      <w:r>
        <w:t>Hệ quản trị cơ sở dữ liệu MySQL cung cấp miễn phí cho hầu hết các việc sử dụng trong một tổ chức. Chính vì vậy, sử dụng MySQL cho các dự án, các doanh nghiệp đều nhận thấy được sự tiết kiệm chi phí rất đáng kể. Người dùng của MySQL cũng không phải mất nhiều thời gian để sửa chữa hoặc vấn đề thời gian chết.</w:t>
      </w:r>
    </w:p>
    <w:p w14:paraId="7D43323B" w14:textId="0FD2EA76" w:rsidR="00FF2310" w:rsidRDefault="00FF2310" w:rsidP="00FF2310">
      <w:pPr>
        <w:pStyle w:val="noidung"/>
      </w:pPr>
      <w:r>
        <w:t>Không gì hoàn hảo hơn khi doanh nghiệp của bạn có được sự hỗ trợ đắc lực từ hệ quản trị cơ sở dữ liệu MySQL. Cơ hội phát triển sẽ nằm ngay trong tầm tay bạn thật đơn giản, dễ dàng, hiệu quả cao.</w:t>
      </w:r>
    </w:p>
    <w:p w14:paraId="29795A3B" w14:textId="26F4F3CA" w:rsidR="00132EA3" w:rsidRDefault="00132EA3" w:rsidP="00132EA3">
      <w:pPr>
        <w:pStyle w:val="Heading2"/>
      </w:pPr>
      <w:r>
        <w:t>Kết chương 2</w:t>
      </w:r>
    </w:p>
    <w:p w14:paraId="5572CA28" w14:textId="77777777" w:rsidR="00132EA3" w:rsidRPr="00132EA3" w:rsidRDefault="00132EA3" w:rsidP="00132EA3">
      <w:pPr>
        <w:pStyle w:val="noidung"/>
      </w:pPr>
      <w:r w:rsidRPr="00132EA3">
        <w:t>Chương 2 đã hệ thống hóa toàn bộ cơ sở lý thuyết nền tảng và các công nghệ cốt lõi cấu thành nên hệ thống Website bán sách trực tuyến.</w:t>
      </w:r>
    </w:p>
    <w:p w14:paraId="2FC24490" w14:textId="77777777" w:rsidR="00132EA3" w:rsidRPr="00132EA3" w:rsidRDefault="00132EA3" w:rsidP="00132EA3">
      <w:pPr>
        <w:pStyle w:val="noidung"/>
      </w:pPr>
      <w:r w:rsidRPr="00132EA3">
        <w:t>Về phía Front-end (Giao diện người dùng): Sự kết hợp giữa ngôn ngữ định dạng cấu trúc HTML, ngôn ngữ định hình phong cách CSS, và framework Bootstrap đã tạo dựng một nền tảng giao diện vững chắc. Điều này giúp đảm bảo tính thẩm mỹ, cấu trúc trang mạch lạc và khả năng hiển thị tương thích tối ưu trên đa thiết bị (Responsive Design).</w:t>
      </w:r>
    </w:p>
    <w:p w14:paraId="4ACD0E98" w14:textId="77777777" w:rsidR="00132EA3" w:rsidRPr="00132EA3" w:rsidRDefault="00132EA3" w:rsidP="00132EA3">
      <w:pPr>
        <w:pStyle w:val="noidung"/>
      </w:pPr>
      <w:r w:rsidRPr="00132EA3">
        <w:t>Về phía Back-end và Cơ sở dữ liệu (Xử lý hệ thống):</w:t>
      </w:r>
    </w:p>
    <w:p w14:paraId="37B5C598" w14:textId="77777777" w:rsidR="00132EA3" w:rsidRPr="00132EA3" w:rsidRDefault="00132EA3" w:rsidP="00132EA3">
      <w:pPr>
        <w:pStyle w:val="noidung"/>
      </w:pPr>
      <w:r w:rsidRPr="00132EA3">
        <w:lastRenderedPageBreak/>
        <w:t>Ngôn ngữ kịch bản tương tác JavaScript phối hợp cùng sức mạnh xử lý logic phía máy chủ của PHP, kết hợp với khả năng lưu trữ và truy vấn dữ liệu nhanh chóng, an toàn từ hệ quản trị cơ sở dữ liệu MySQL đã cấu thành một mô hình kiến trúc hoàn chỉnh cho ứng dụng Web động (Dynamic Web Application).</w:t>
      </w:r>
    </w:p>
    <w:p w14:paraId="536A3308" w14:textId="77777777" w:rsidR="00132EA3" w:rsidRPr="00132EA3" w:rsidRDefault="00132EA3" w:rsidP="00132EA3">
      <w:pPr>
        <w:pStyle w:val="noidung"/>
      </w:pPr>
      <w:r w:rsidRPr="00132EA3">
        <w:t>Việc nắm vững lý thuyết, cú pháp và phương pháp phối hợp chặt chẽ giữa các công nghệ nêu trên là bước đệm quan trọng, giúp nhóm nghiên cứu có đủ công cụ tư duy để chuyển sang giai đoạn tiếp theo.</w:t>
      </w:r>
    </w:p>
    <w:p w14:paraId="2C349971" w14:textId="77777777" w:rsidR="00132EA3" w:rsidRPr="00132EA3" w:rsidRDefault="00132EA3" w:rsidP="00132EA3">
      <w:pPr>
        <w:pStyle w:val="noidung"/>
      </w:pPr>
      <w:r w:rsidRPr="00132EA3">
        <w:t>Từ nền tảng lý thuyết này, chúng ta sẽ tiến hành khảo sát thực tế, xây dựng sơ đồ xử lý nghiệp vụ và thiết kế chi tiết cấu trúc hệ thống. Đây cũng chính là toàn bộ nội dung phân tích logic sẽ được trình bày chi tiết trong Chương 3: Phân tích thiết kế hệ thống.</w:t>
      </w:r>
    </w:p>
    <w:p w14:paraId="1E3960C1" w14:textId="77777777" w:rsidR="00132EA3" w:rsidRPr="00132EA3" w:rsidRDefault="00132EA3" w:rsidP="00132EA3"/>
    <w:p w14:paraId="00FBCD56" w14:textId="77777777" w:rsidR="00132EA3" w:rsidRPr="00132EA3" w:rsidRDefault="00132EA3" w:rsidP="00132EA3"/>
    <w:p w14:paraId="56BA6705" w14:textId="152D53D1" w:rsidR="009012C7" w:rsidRPr="00FF2310" w:rsidRDefault="000519CD" w:rsidP="00FF2310">
      <w:pPr>
        <w:pStyle w:val="Heading2"/>
        <w:rPr>
          <w:color w:val="000000" w:themeColor="text1"/>
          <w:szCs w:val="24"/>
        </w:rPr>
      </w:pPr>
      <w:r>
        <w:br w:type="page"/>
      </w:r>
    </w:p>
    <w:p w14:paraId="20C6DCA0" w14:textId="58303E97" w:rsidR="00314527" w:rsidRDefault="0035699F" w:rsidP="00653A3A">
      <w:pPr>
        <w:pStyle w:val="Heading1"/>
      </w:pPr>
      <w:bookmarkStart w:id="6" w:name="_Toc230160109"/>
      <w:r>
        <w:lastRenderedPageBreak/>
        <w:t>Phân tích thiết kế hệ thống</w:t>
      </w:r>
      <w:bookmarkEnd w:id="6"/>
    </w:p>
    <w:p w14:paraId="397E2395" w14:textId="6BBE268C" w:rsidR="00D5321F" w:rsidRPr="00D5321F" w:rsidRDefault="00D5321F" w:rsidP="00D5321F">
      <w:pPr>
        <w:pStyle w:val="Heading2"/>
      </w:pPr>
      <w:r>
        <w:t>Mở đầu chương</w:t>
      </w:r>
    </w:p>
    <w:p w14:paraId="03D3AC60" w14:textId="77777777" w:rsidR="00D5321F" w:rsidRPr="00D5321F" w:rsidRDefault="00D5321F" w:rsidP="00D5321F">
      <w:pPr>
        <w:pStyle w:val="noidung"/>
      </w:pPr>
      <w:r w:rsidRPr="00D5321F">
        <w:t>Dựa trên nền tảng cơ sở lý thuyết đã tổng hợp ở Chương 2 bao gồm các công nghệ thiết kế giao diện Front-end (HTML, CSS, Bootstrap, JavaScript) và các công nghệ xử lý logic Back-end, cơ sở dữ liệu (PHP, MySQL), Chương 3 sẽ tiến hành phân tích và thiết kế chi tiết cho hệ thống Website bán sách trực tuyến.</w:t>
      </w:r>
    </w:p>
    <w:p w14:paraId="45149F6B" w14:textId="606AA0DF" w:rsidR="00D5321F" w:rsidRPr="00D5321F" w:rsidRDefault="00D5321F" w:rsidP="00D5321F">
      <w:pPr>
        <w:pStyle w:val="noidung"/>
      </w:pPr>
      <w:r>
        <w:t>Nội dung chương bao gồm việc mô tả bài toán thực tế, đặc tả chi tiết các yêu cầu chức năng dưới dạng mô hình hóa nghiệp vụ, phân tích yêu cầu phi chức năng, thiết kế cơ sở dữ liệu vật lý dựa trên MySQL và mảng đối tượng, xây dựng thuật toán xử lý qua sơ đồ khối và phác thảo kiến trúc giao diện tương tác (Sitemap &amp; Wireframe). Đây chính là bản thiết kế kỹ thuật hoàn chỉnh trước khi bắt tay vào giai đoạn lập trình thực tế.</w:t>
      </w:r>
    </w:p>
    <w:p w14:paraId="080AAC09" w14:textId="75AA7AA7" w:rsidR="00D724C7" w:rsidRDefault="00FD44BF" w:rsidP="00D724C7">
      <w:pPr>
        <w:pStyle w:val="Heading2"/>
      </w:pPr>
      <w:bookmarkStart w:id="7" w:name="_Toc230160110"/>
      <w:r>
        <w:t>Mô tả vấn đề</w:t>
      </w:r>
      <w:bookmarkEnd w:id="7"/>
    </w:p>
    <w:p w14:paraId="5A9C01BB" w14:textId="77777777" w:rsidR="00D5321F" w:rsidRPr="00D5321F" w:rsidRDefault="00D5321F" w:rsidP="00D5321F">
      <w:pPr>
        <w:pStyle w:val="noidung"/>
      </w:pPr>
      <w:r w:rsidRPr="00D5321F">
        <w:t>Trong bối cảnh thị trường sách và xuất bản phẩm ngày càng đa dạng, các nhà sách truyền thống đang gặp phải những thách thức lớn về mặt vận hành và tiếp cận khách hàng:</w:t>
      </w:r>
    </w:p>
    <w:p w14:paraId="2DFB5AF8" w14:textId="77777777" w:rsidR="00D5321F" w:rsidRPr="00D5321F" w:rsidRDefault="00D5321F" w:rsidP="00D5321F">
      <w:pPr>
        <w:pStyle w:val="noidung"/>
      </w:pPr>
      <w:r w:rsidRPr="00D5321F">
        <w:t>Hạn chế về không gian trưng bày: Một cửa hàng vật lý không thể trưng bày toàn bộ hàng nghìn đầu sách cùng lúc do giới hạn về diện tích mặt bằng.</w:t>
      </w:r>
    </w:p>
    <w:p w14:paraId="1EDDB57C" w14:textId="77777777" w:rsidR="00D5321F" w:rsidRPr="00D5321F" w:rsidRDefault="00D5321F" w:rsidP="00D5321F">
      <w:pPr>
        <w:pStyle w:val="noidung"/>
      </w:pPr>
      <w:r w:rsidRPr="00D5321F">
        <w:t>Khó khăn trong quản lý tồn kho: Việc kiểm kho thủ công, theo dõi số lượng sách bán ra, sách còn lại bằng sổ sách hoặc file Excel đơn giản cực kỳ tốn thời gian và dễ xảy ra sai lệch số liệu.</w:t>
      </w:r>
    </w:p>
    <w:p w14:paraId="3A882446" w14:textId="77777777" w:rsidR="00D5321F" w:rsidRPr="00D5321F" w:rsidRDefault="00D5321F" w:rsidP="00D5321F">
      <w:pPr>
        <w:pStyle w:val="noidung"/>
      </w:pPr>
      <w:r w:rsidRPr="00D5321F">
        <w:t>Giới hạn phạm vi địa lý: Khách hàng ở xa không có cơ hội tiếp cận trực tiếp các đầu sách hay, hiếm hoặc chuyên ngành nếu không đến tận nơi mua sắm.</w:t>
      </w:r>
    </w:p>
    <w:p w14:paraId="13E45D2F" w14:textId="77777777" w:rsidR="00D5321F" w:rsidRPr="00D5321F" w:rsidRDefault="00D5321F" w:rsidP="00D5321F">
      <w:pPr>
        <w:pStyle w:val="noidung"/>
      </w:pPr>
      <w:r w:rsidRPr="00D5321F">
        <w:t>Giải pháp xây dựng một Website bán sách trực tuyến tích hợp công nghệ PHP và cơ sở dữ liệu MySQL giúp số hóa toàn bộ quy trình:</w:t>
      </w:r>
    </w:p>
    <w:p w14:paraId="3AD7A00D" w14:textId="77777777" w:rsidR="00D5321F" w:rsidRPr="00D5321F" w:rsidRDefault="00D5321F" w:rsidP="00D5321F">
      <w:pPr>
        <w:pStyle w:val="noidung"/>
      </w:pPr>
      <w:r w:rsidRPr="00D5321F">
        <w:t>Đối với người mua sách: Chỉ cần thiết bị có kết nối Internet là có thể tra cứu thông tin, đọc thử tóm tắt, kiểm tra giá, thêm vào giỏ hàng và đặt mua nhanh chóng thông qua giao diện web responsive mượt mà.</w:t>
      </w:r>
    </w:p>
    <w:p w14:paraId="28304B3C" w14:textId="0A1D02A4" w:rsidR="00D5321F" w:rsidRPr="00D5321F" w:rsidRDefault="00D5321F" w:rsidP="00D5321F">
      <w:pPr>
        <w:pStyle w:val="noidung"/>
      </w:pPr>
      <w:r w:rsidRPr="00D5321F">
        <w:lastRenderedPageBreak/>
        <w:t>Đối với người quản trị (Admin): Hệ</w:t>
      </w:r>
      <w:r>
        <w:t xml:space="preserve"> thống cung cấp bộ công cụ quản lý cơ sở dữ liệu mạnh mẽ, cho phép theo dõi tự động lượng tồn kho, quản lý trạng thái đơn hàng của khách và xuất báo cáo doanh thu theo thời gian thực một cách chính xác.</w:t>
      </w:r>
    </w:p>
    <w:p w14:paraId="1C769ACE" w14:textId="77777777" w:rsidR="00D724C7" w:rsidRDefault="00FD44BF" w:rsidP="00D724C7">
      <w:pPr>
        <w:pStyle w:val="Heading2"/>
      </w:pPr>
      <w:bookmarkStart w:id="8" w:name="_Toc230160111"/>
      <w:r>
        <w:t>Đặc tả yêu cầu hệ thống</w:t>
      </w:r>
      <w:bookmarkEnd w:id="8"/>
    </w:p>
    <w:p w14:paraId="0D1D99E5" w14:textId="77777777" w:rsidR="00D724C7" w:rsidRDefault="00FD44BF" w:rsidP="00D724C7">
      <w:pPr>
        <w:pStyle w:val="Heading3"/>
      </w:pPr>
      <w:bookmarkStart w:id="9" w:name="_Toc230160112"/>
      <w:r>
        <w:t>Yêu cầu chức năng</w:t>
      </w:r>
      <w:bookmarkEnd w:id="9"/>
    </w:p>
    <w:p w14:paraId="43A59D7D" w14:textId="77777777" w:rsidR="00D724C7" w:rsidRDefault="00FD44BF" w:rsidP="00D724C7">
      <w:pPr>
        <w:pStyle w:val="Heading3"/>
      </w:pPr>
      <w:bookmarkStart w:id="10" w:name="_Toc230160113"/>
      <w:r>
        <w:t>Yêu cầu phi chức năng</w:t>
      </w:r>
      <w:bookmarkEnd w:id="10"/>
    </w:p>
    <w:p w14:paraId="4397A033" w14:textId="77777777" w:rsidR="00D724C7" w:rsidRDefault="00D724C7" w:rsidP="00D724C7">
      <w:pPr>
        <w:pStyle w:val="Heading4"/>
      </w:pPr>
      <w:bookmarkStart w:id="11" w:name="_Toc230160114"/>
      <w:r>
        <w:t>Tiêu đề mục 2.2.2.1</w:t>
      </w:r>
      <w:bookmarkEnd w:id="11"/>
    </w:p>
    <w:p w14:paraId="2AE98B90" w14:textId="77777777" w:rsidR="00D724C7" w:rsidRDefault="00D724C7" w:rsidP="00D724C7">
      <w:pPr>
        <w:pStyle w:val="Heading4"/>
      </w:pPr>
      <w:bookmarkStart w:id="12" w:name="_Toc230160115"/>
      <w:r>
        <w:t>Tiêu đề mục 2.2.2.2</w:t>
      </w:r>
      <w:bookmarkEnd w:id="12"/>
    </w:p>
    <w:p w14:paraId="5C9BCE48" w14:textId="77777777" w:rsidR="00FD44BF" w:rsidRDefault="004553D9" w:rsidP="004553D9">
      <w:pPr>
        <w:pStyle w:val="Heading2"/>
      </w:pPr>
      <w:bookmarkStart w:id="13" w:name="_Toc230160116"/>
      <w:r>
        <w:t>Thiết kế dữ liệu</w:t>
      </w:r>
      <w:bookmarkEnd w:id="13"/>
    </w:p>
    <w:p w14:paraId="6045781F" w14:textId="77777777" w:rsidR="00080838" w:rsidRPr="00080838" w:rsidRDefault="00080838" w:rsidP="00E146B9">
      <w:pPr>
        <w:pStyle w:val="noidung"/>
      </w:pPr>
    </w:p>
    <w:p w14:paraId="641E208A" w14:textId="77777777" w:rsidR="004553D9" w:rsidRDefault="004553D9" w:rsidP="008759C1">
      <w:pPr>
        <w:pStyle w:val="Heading3"/>
      </w:pPr>
      <w:bookmarkStart w:id="14" w:name="_Toc230160117"/>
      <w:r>
        <w:t>Cấu trúc lưu trữ</w:t>
      </w:r>
      <w:bookmarkEnd w:id="14"/>
    </w:p>
    <w:p w14:paraId="72D341D2" w14:textId="77777777" w:rsidR="004553D9" w:rsidRDefault="004553D9" w:rsidP="008759C1">
      <w:pPr>
        <w:pStyle w:val="Heading3"/>
      </w:pPr>
      <w:bookmarkStart w:id="15" w:name="_Toc230160118"/>
      <w:r>
        <w:t>Đặc tả chi tiết</w:t>
      </w:r>
      <w:bookmarkEnd w:id="15"/>
    </w:p>
    <w:p w14:paraId="2D910083" w14:textId="77777777" w:rsidR="002D378E" w:rsidRDefault="002D378E" w:rsidP="002D378E">
      <w:pPr>
        <w:jc w:val="both"/>
      </w:pPr>
    </w:p>
    <w:p w14:paraId="2ECD78BC" w14:textId="77777777" w:rsidR="002D378E" w:rsidRDefault="002D378E" w:rsidP="002D378E">
      <w:pPr>
        <w:pStyle w:val="Caption"/>
        <w:keepNext/>
      </w:pPr>
      <w:r>
        <w:t xml:space="preserve">Bảng </w:t>
      </w:r>
      <w:r w:rsidR="006F243F">
        <w:fldChar w:fldCharType="begin"/>
      </w:r>
      <w:r w:rsidR="006F243F">
        <w:instrText xml:space="preserve"> STYLEREF 1 \s </w:instrText>
      </w:r>
      <w:r w:rsidR="006F243F">
        <w:fldChar w:fldCharType="separate"/>
      </w:r>
      <w:r w:rsidR="001017B3">
        <w:rPr>
          <w:noProof/>
        </w:rPr>
        <w:t>3</w:t>
      </w:r>
      <w:r w:rsidR="006F243F">
        <w:rPr>
          <w:noProof/>
        </w:rPr>
        <w:fldChar w:fldCharType="end"/>
      </w:r>
      <w:r>
        <w:t>.</w:t>
      </w:r>
      <w:r w:rsidR="006F243F">
        <w:fldChar w:fldCharType="begin"/>
      </w:r>
      <w:r w:rsidR="006F243F">
        <w:instrText xml:space="preserve"> SEQ B</w:instrText>
      </w:r>
      <w:r w:rsidR="006F243F">
        <w:instrText>ả</w:instrText>
      </w:r>
      <w:r w:rsidR="006F243F">
        <w:instrText xml:space="preserve">ng \* ARABIC \s 1 </w:instrText>
      </w:r>
      <w:r w:rsidR="006F243F">
        <w:fldChar w:fldCharType="separate"/>
      </w:r>
      <w:r w:rsidR="001017B3">
        <w:rPr>
          <w:noProof/>
        </w:rPr>
        <w:t>1</w:t>
      </w:r>
      <w:r w:rsidR="006F243F">
        <w:rPr>
          <w:noProof/>
        </w:rPr>
        <w:fldChar w:fldCharType="end"/>
      </w:r>
      <w:r>
        <w:t xml:space="preserve"> </w:t>
      </w:r>
      <w:r w:rsidR="00644673">
        <w:t>Nhập vào t</w:t>
      </w:r>
      <w:r>
        <w:t xml:space="preserve">iêu đề bảng </w:t>
      </w:r>
    </w:p>
    <w:tbl>
      <w:tblPr>
        <w:tblStyle w:val="myTable"/>
        <w:tblW w:w="0" w:type="auto"/>
        <w:tblLook w:val="04A0" w:firstRow="1" w:lastRow="0" w:firstColumn="1" w:lastColumn="0" w:noHBand="0" w:noVBand="1"/>
      </w:tblPr>
      <w:tblGrid>
        <w:gridCol w:w="1754"/>
        <w:gridCol w:w="1753"/>
        <w:gridCol w:w="1754"/>
        <w:gridCol w:w="1754"/>
        <w:gridCol w:w="1753"/>
      </w:tblGrid>
      <w:tr w:rsidR="002D378E" w14:paraId="2B68706E" w14:textId="77777777" w:rsidTr="002D37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4" w:type="dxa"/>
          </w:tcPr>
          <w:p w14:paraId="1B9D814B" w14:textId="77777777" w:rsidR="002D378E" w:rsidRDefault="002D378E" w:rsidP="002D378E">
            <w:r>
              <w:t>STT</w:t>
            </w:r>
          </w:p>
        </w:tc>
        <w:tc>
          <w:tcPr>
            <w:tcW w:w="1753" w:type="dxa"/>
          </w:tcPr>
          <w:p w14:paraId="0475C82E" w14:textId="77777777" w:rsidR="002D378E" w:rsidRDefault="002D378E" w:rsidP="002D378E">
            <w:pPr>
              <w:cnfStyle w:val="100000000000" w:firstRow="1" w:lastRow="0" w:firstColumn="0" w:lastColumn="0" w:oddVBand="0" w:evenVBand="0" w:oddHBand="0" w:evenHBand="0" w:firstRowFirstColumn="0" w:firstRowLastColumn="0" w:lastRowFirstColumn="0" w:lastRowLastColumn="0"/>
            </w:pPr>
            <w:r>
              <w:t>Tên cột 1</w:t>
            </w:r>
          </w:p>
        </w:tc>
        <w:tc>
          <w:tcPr>
            <w:tcW w:w="1754" w:type="dxa"/>
          </w:tcPr>
          <w:p w14:paraId="358D4D73" w14:textId="77777777" w:rsidR="002D378E" w:rsidRDefault="002D378E" w:rsidP="002D378E">
            <w:pPr>
              <w:cnfStyle w:val="100000000000" w:firstRow="1" w:lastRow="0" w:firstColumn="0" w:lastColumn="0" w:oddVBand="0" w:evenVBand="0" w:oddHBand="0" w:evenHBand="0" w:firstRowFirstColumn="0" w:firstRowLastColumn="0" w:lastRowFirstColumn="0" w:lastRowLastColumn="0"/>
            </w:pPr>
            <w:r>
              <w:t>Tên cột 2</w:t>
            </w:r>
          </w:p>
        </w:tc>
        <w:tc>
          <w:tcPr>
            <w:tcW w:w="1754" w:type="dxa"/>
          </w:tcPr>
          <w:p w14:paraId="08E10C39" w14:textId="77777777" w:rsidR="002D378E" w:rsidRDefault="002D378E" w:rsidP="002D378E">
            <w:pPr>
              <w:cnfStyle w:val="100000000000" w:firstRow="1" w:lastRow="0" w:firstColumn="0" w:lastColumn="0" w:oddVBand="0" w:evenVBand="0" w:oddHBand="0" w:evenHBand="0" w:firstRowFirstColumn="0" w:firstRowLastColumn="0" w:lastRowFirstColumn="0" w:lastRowLastColumn="0"/>
            </w:pPr>
            <w:r>
              <w:t>Tên cột 3</w:t>
            </w:r>
          </w:p>
        </w:tc>
        <w:tc>
          <w:tcPr>
            <w:tcW w:w="1753" w:type="dxa"/>
          </w:tcPr>
          <w:p w14:paraId="3C9E9936" w14:textId="77777777" w:rsidR="002D378E" w:rsidRDefault="002D378E" w:rsidP="002D378E">
            <w:pPr>
              <w:cnfStyle w:val="100000000000" w:firstRow="1" w:lastRow="0" w:firstColumn="0" w:lastColumn="0" w:oddVBand="0" w:evenVBand="0" w:oddHBand="0" w:evenHBand="0" w:firstRowFirstColumn="0" w:firstRowLastColumn="0" w:lastRowFirstColumn="0" w:lastRowLastColumn="0"/>
            </w:pPr>
          </w:p>
        </w:tc>
      </w:tr>
      <w:tr w:rsidR="002D378E" w14:paraId="133B8C44" w14:textId="77777777" w:rsidTr="002D378E">
        <w:tc>
          <w:tcPr>
            <w:cnfStyle w:val="001000000000" w:firstRow="0" w:lastRow="0" w:firstColumn="1" w:lastColumn="0" w:oddVBand="0" w:evenVBand="0" w:oddHBand="0" w:evenHBand="0" w:firstRowFirstColumn="0" w:firstRowLastColumn="0" w:lastRowFirstColumn="0" w:lastRowLastColumn="0"/>
            <w:tcW w:w="1754" w:type="dxa"/>
          </w:tcPr>
          <w:p w14:paraId="60ADEE32" w14:textId="77777777" w:rsidR="002D378E" w:rsidRDefault="002D378E" w:rsidP="002D378E"/>
        </w:tc>
        <w:tc>
          <w:tcPr>
            <w:tcW w:w="1753" w:type="dxa"/>
          </w:tcPr>
          <w:p w14:paraId="0B97E3E3" w14:textId="77777777" w:rsidR="002D378E" w:rsidRDefault="002D378E" w:rsidP="002D378E">
            <w:pPr>
              <w:cnfStyle w:val="000000000000" w:firstRow="0" w:lastRow="0" w:firstColumn="0" w:lastColumn="0" w:oddVBand="0" w:evenVBand="0" w:oddHBand="0" w:evenHBand="0" w:firstRowFirstColumn="0" w:firstRowLastColumn="0" w:lastRowFirstColumn="0" w:lastRowLastColumn="0"/>
            </w:pPr>
          </w:p>
        </w:tc>
        <w:tc>
          <w:tcPr>
            <w:tcW w:w="1754" w:type="dxa"/>
          </w:tcPr>
          <w:p w14:paraId="5D0E2845" w14:textId="77777777" w:rsidR="002D378E" w:rsidRDefault="002D378E" w:rsidP="002D378E">
            <w:pPr>
              <w:cnfStyle w:val="000000000000" w:firstRow="0" w:lastRow="0" w:firstColumn="0" w:lastColumn="0" w:oddVBand="0" w:evenVBand="0" w:oddHBand="0" w:evenHBand="0" w:firstRowFirstColumn="0" w:firstRowLastColumn="0" w:lastRowFirstColumn="0" w:lastRowLastColumn="0"/>
            </w:pPr>
          </w:p>
        </w:tc>
        <w:tc>
          <w:tcPr>
            <w:tcW w:w="1754" w:type="dxa"/>
          </w:tcPr>
          <w:p w14:paraId="032BD0BD" w14:textId="77777777" w:rsidR="002D378E" w:rsidRDefault="002D378E" w:rsidP="002D378E">
            <w:pPr>
              <w:cnfStyle w:val="000000000000" w:firstRow="0" w:lastRow="0" w:firstColumn="0" w:lastColumn="0" w:oddVBand="0" w:evenVBand="0" w:oddHBand="0" w:evenHBand="0" w:firstRowFirstColumn="0" w:firstRowLastColumn="0" w:lastRowFirstColumn="0" w:lastRowLastColumn="0"/>
            </w:pPr>
          </w:p>
        </w:tc>
        <w:tc>
          <w:tcPr>
            <w:tcW w:w="1753" w:type="dxa"/>
          </w:tcPr>
          <w:p w14:paraId="42F384D4" w14:textId="77777777" w:rsidR="002D378E" w:rsidRDefault="002D378E" w:rsidP="002D378E">
            <w:pPr>
              <w:cnfStyle w:val="000000000000" w:firstRow="0" w:lastRow="0" w:firstColumn="0" w:lastColumn="0" w:oddVBand="0" w:evenVBand="0" w:oddHBand="0" w:evenHBand="0" w:firstRowFirstColumn="0" w:firstRowLastColumn="0" w:lastRowFirstColumn="0" w:lastRowLastColumn="0"/>
            </w:pPr>
          </w:p>
        </w:tc>
      </w:tr>
      <w:tr w:rsidR="002D378E" w14:paraId="473D7E51" w14:textId="77777777" w:rsidTr="002D378E">
        <w:tc>
          <w:tcPr>
            <w:cnfStyle w:val="001000000000" w:firstRow="0" w:lastRow="0" w:firstColumn="1" w:lastColumn="0" w:oddVBand="0" w:evenVBand="0" w:oddHBand="0" w:evenHBand="0" w:firstRowFirstColumn="0" w:firstRowLastColumn="0" w:lastRowFirstColumn="0" w:lastRowLastColumn="0"/>
            <w:tcW w:w="1754" w:type="dxa"/>
          </w:tcPr>
          <w:p w14:paraId="6E80CF9D" w14:textId="77777777" w:rsidR="002D378E" w:rsidRDefault="002D378E" w:rsidP="002D378E"/>
        </w:tc>
        <w:tc>
          <w:tcPr>
            <w:tcW w:w="1753" w:type="dxa"/>
          </w:tcPr>
          <w:p w14:paraId="5EA99BBD" w14:textId="77777777" w:rsidR="002D378E" w:rsidRDefault="002D378E" w:rsidP="002D378E">
            <w:pPr>
              <w:cnfStyle w:val="000000000000" w:firstRow="0" w:lastRow="0" w:firstColumn="0" w:lastColumn="0" w:oddVBand="0" w:evenVBand="0" w:oddHBand="0" w:evenHBand="0" w:firstRowFirstColumn="0" w:firstRowLastColumn="0" w:lastRowFirstColumn="0" w:lastRowLastColumn="0"/>
            </w:pPr>
          </w:p>
        </w:tc>
        <w:tc>
          <w:tcPr>
            <w:tcW w:w="1754" w:type="dxa"/>
          </w:tcPr>
          <w:p w14:paraId="2BC89C78" w14:textId="77777777" w:rsidR="002D378E" w:rsidRDefault="002D378E" w:rsidP="002D378E">
            <w:pPr>
              <w:cnfStyle w:val="000000000000" w:firstRow="0" w:lastRow="0" w:firstColumn="0" w:lastColumn="0" w:oddVBand="0" w:evenVBand="0" w:oddHBand="0" w:evenHBand="0" w:firstRowFirstColumn="0" w:firstRowLastColumn="0" w:lastRowFirstColumn="0" w:lastRowLastColumn="0"/>
            </w:pPr>
          </w:p>
        </w:tc>
        <w:tc>
          <w:tcPr>
            <w:tcW w:w="1754" w:type="dxa"/>
          </w:tcPr>
          <w:p w14:paraId="4A277645" w14:textId="77777777" w:rsidR="002D378E" w:rsidRDefault="002D378E" w:rsidP="002D378E">
            <w:pPr>
              <w:cnfStyle w:val="000000000000" w:firstRow="0" w:lastRow="0" w:firstColumn="0" w:lastColumn="0" w:oddVBand="0" w:evenVBand="0" w:oddHBand="0" w:evenHBand="0" w:firstRowFirstColumn="0" w:firstRowLastColumn="0" w:lastRowFirstColumn="0" w:lastRowLastColumn="0"/>
            </w:pPr>
          </w:p>
        </w:tc>
        <w:tc>
          <w:tcPr>
            <w:tcW w:w="1753" w:type="dxa"/>
          </w:tcPr>
          <w:p w14:paraId="66F10443" w14:textId="77777777" w:rsidR="002D378E" w:rsidRDefault="002D378E" w:rsidP="002D378E">
            <w:pPr>
              <w:cnfStyle w:val="000000000000" w:firstRow="0" w:lastRow="0" w:firstColumn="0" w:lastColumn="0" w:oddVBand="0" w:evenVBand="0" w:oddHBand="0" w:evenHBand="0" w:firstRowFirstColumn="0" w:firstRowLastColumn="0" w:lastRowFirstColumn="0" w:lastRowLastColumn="0"/>
            </w:pPr>
          </w:p>
        </w:tc>
      </w:tr>
    </w:tbl>
    <w:p w14:paraId="1D23CC8F" w14:textId="77777777" w:rsidR="002D378E" w:rsidRPr="002D378E" w:rsidRDefault="002D378E" w:rsidP="002D378E"/>
    <w:p w14:paraId="016B4958" w14:textId="77777777" w:rsidR="004553D9" w:rsidRDefault="004553D9" w:rsidP="004553D9">
      <w:pPr>
        <w:pStyle w:val="Heading2"/>
      </w:pPr>
      <w:bookmarkStart w:id="16" w:name="_Toc230160119"/>
      <w:r>
        <w:lastRenderedPageBreak/>
        <w:t>Thiết kế chức năng</w:t>
      </w:r>
      <w:bookmarkEnd w:id="16"/>
    </w:p>
    <w:p w14:paraId="0BE95BB6" w14:textId="77777777" w:rsidR="004553D9" w:rsidRDefault="004553D9" w:rsidP="004553D9">
      <w:pPr>
        <w:pStyle w:val="Heading2"/>
      </w:pPr>
      <w:bookmarkStart w:id="17" w:name="_Toc230160120"/>
      <w:r>
        <w:t>Thiết kế giao diện</w:t>
      </w:r>
      <w:bookmarkEnd w:id="17"/>
    </w:p>
    <w:p w14:paraId="12700513" w14:textId="77777777" w:rsidR="004553D9" w:rsidRDefault="004553D9" w:rsidP="004553D9">
      <w:pPr>
        <w:pStyle w:val="Heading3"/>
      </w:pPr>
      <w:bookmarkStart w:id="18" w:name="_Toc230160121"/>
      <w:r>
        <w:t>Sơ đồ website</w:t>
      </w:r>
      <w:bookmarkEnd w:id="18"/>
    </w:p>
    <w:p w14:paraId="6E7F7278" w14:textId="77777777" w:rsidR="002D378E" w:rsidRDefault="002D378E" w:rsidP="002D378E">
      <w:pPr>
        <w:pStyle w:val="noidung"/>
        <w:keepNext/>
      </w:pPr>
      <w:r w:rsidRPr="002D378E">
        <w:rPr>
          <w:noProof/>
        </w:rPr>
        <w:drawing>
          <wp:inline distT="0" distB="0" distL="0" distR="0" wp14:anchorId="3D8493C9" wp14:editId="22266E3F">
            <wp:extent cx="5580380" cy="2377440"/>
            <wp:effectExtent l="0" t="0" r="127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580380" cy="2377440"/>
                    </a:xfrm>
                    <a:prstGeom prst="rect">
                      <a:avLst/>
                    </a:prstGeom>
                  </pic:spPr>
                </pic:pic>
              </a:graphicData>
            </a:graphic>
          </wp:inline>
        </w:drawing>
      </w:r>
    </w:p>
    <w:p w14:paraId="2A574F82" w14:textId="77777777" w:rsidR="002D378E" w:rsidRPr="002D378E" w:rsidRDefault="002D378E" w:rsidP="002D378E">
      <w:pPr>
        <w:pStyle w:val="Caption"/>
      </w:pPr>
      <w:r w:rsidRPr="002D378E">
        <w:t xml:space="preserve">Hình </w:t>
      </w:r>
      <w:r w:rsidR="006F243F">
        <w:fldChar w:fldCharType="begin"/>
      </w:r>
      <w:r w:rsidR="006F243F">
        <w:instrText xml:space="preserve"> STYLEREF 1 \s </w:instrText>
      </w:r>
      <w:r w:rsidR="006F243F">
        <w:fldChar w:fldCharType="separate"/>
      </w:r>
      <w:r w:rsidR="001017B3">
        <w:rPr>
          <w:noProof/>
        </w:rPr>
        <w:t>3</w:t>
      </w:r>
      <w:r w:rsidR="006F243F">
        <w:fldChar w:fldCharType="end"/>
      </w:r>
      <w:r w:rsidRPr="002D378E">
        <w:t>.</w:t>
      </w:r>
      <w:r w:rsidR="006F243F">
        <w:fldChar w:fldCharType="begin"/>
      </w:r>
      <w:r w:rsidR="006F243F">
        <w:instrText xml:space="preserve"> SEQ Hình \* ARABIC \s 1 </w:instrText>
      </w:r>
      <w:r w:rsidR="006F243F">
        <w:fldChar w:fldCharType="separate"/>
      </w:r>
      <w:r w:rsidR="001017B3">
        <w:rPr>
          <w:noProof/>
        </w:rPr>
        <w:t>1</w:t>
      </w:r>
      <w:r w:rsidR="006F243F">
        <w:fldChar w:fldCharType="end"/>
      </w:r>
      <w:r w:rsidRPr="002D378E">
        <w:t xml:space="preserve"> Nhập tiêu đề cho hình minh họa</w:t>
      </w:r>
    </w:p>
    <w:p w14:paraId="7291EB4A" w14:textId="77777777" w:rsidR="004553D9" w:rsidRDefault="004553D9" w:rsidP="004553D9">
      <w:pPr>
        <w:pStyle w:val="Heading3"/>
      </w:pPr>
      <w:bookmarkStart w:id="19" w:name="_Toc230160122"/>
      <w:r>
        <w:t>Giao diện trang chủ</w:t>
      </w:r>
      <w:bookmarkEnd w:id="19"/>
    </w:p>
    <w:p w14:paraId="62FC7782" w14:textId="77777777" w:rsidR="004553D9" w:rsidRPr="004553D9" w:rsidRDefault="004553D9" w:rsidP="004553D9">
      <w:pPr>
        <w:pStyle w:val="Heading3"/>
      </w:pPr>
      <w:bookmarkStart w:id="20" w:name="_Toc230160123"/>
      <w:r>
        <w:t>Giao diện trang …</w:t>
      </w:r>
      <w:bookmarkEnd w:id="20"/>
    </w:p>
    <w:p w14:paraId="0A81995C" w14:textId="77777777" w:rsidR="00D724C7" w:rsidRPr="00AE636C" w:rsidRDefault="00D724C7" w:rsidP="00AE636C"/>
    <w:p w14:paraId="28E51DD0" w14:textId="77777777" w:rsidR="00AE636C" w:rsidRPr="00AE636C" w:rsidRDefault="00AE636C" w:rsidP="00AE636C">
      <w:r w:rsidRPr="00AE636C">
        <w:br w:type="page"/>
      </w:r>
    </w:p>
    <w:p w14:paraId="78B581A9" w14:textId="77777777" w:rsidR="0035699F" w:rsidRDefault="008759C1" w:rsidP="00653A3A">
      <w:pPr>
        <w:pStyle w:val="Heading1"/>
      </w:pPr>
      <w:bookmarkStart w:id="21" w:name="_Toc230160124"/>
      <w:r>
        <w:lastRenderedPageBreak/>
        <w:t>KẾT QUẢ</w:t>
      </w:r>
      <w:r w:rsidR="00DF06F5">
        <w:t xml:space="preserve"> thực nghiệm</w:t>
      </w:r>
      <w:bookmarkEnd w:id="21"/>
    </w:p>
    <w:p w14:paraId="663C2D13" w14:textId="77777777" w:rsidR="00D724C7" w:rsidRDefault="008759C1" w:rsidP="00D724C7">
      <w:pPr>
        <w:pStyle w:val="Heading2"/>
      </w:pPr>
      <w:bookmarkStart w:id="22" w:name="_Toc230160125"/>
      <w:r>
        <w:t>Dữ liệu thử nghiệm</w:t>
      </w:r>
      <w:bookmarkEnd w:id="22"/>
    </w:p>
    <w:p w14:paraId="2D9A1555" w14:textId="77777777" w:rsidR="00D724C7" w:rsidRDefault="003D4A92" w:rsidP="00D724C7">
      <w:pPr>
        <w:pStyle w:val="Heading2"/>
      </w:pPr>
      <w:bookmarkStart w:id="23" w:name="_Toc230160126"/>
      <w:r>
        <w:t>Kết quả thực nghiệm</w:t>
      </w:r>
      <w:bookmarkEnd w:id="23"/>
    </w:p>
    <w:p w14:paraId="0B313925" w14:textId="77777777" w:rsidR="003D4A92" w:rsidRPr="003D4A92" w:rsidRDefault="003D4A92" w:rsidP="003D4A92">
      <w:pPr>
        <w:pStyle w:val="Heading3"/>
      </w:pPr>
      <w:bookmarkStart w:id="24" w:name="_Toc230160127"/>
      <w:r>
        <w:t>Giao diện trang chủ</w:t>
      </w:r>
      <w:bookmarkEnd w:id="24"/>
    </w:p>
    <w:p w14:paraId="7A69FD0E" w14:textId="77777777" w:rsidR="008759C1" w:rsidRPr="008759C1" w:rsidRDefault="008759C1" w:rsidP="008759C1">
      <w:pPr>
        <w:pStyle w:val="noidung"/>
      </w:pPr>
      <w:r>
        <w:t>Chụp hình và mô tả</w:t>
      </w:r>
    </w:p>
    <w:p w14:paraId="4F1E0044" w14:textId="77777777" w:rsidR="00D724C7" w:rsidRDefault="003D4A92" w:rsidP="00D724C7">
      <w:pPr>
        <w:pStyle w:val="Heading3"/>
      </w:pPr>
      <w:bookmarkStart w:id="25" w:name="_Toc230160128"/>
      <w:r>
        <w:t>Giao diện trang …</w:t>
      </w:r>
      <w:bookmarkEnd w:id="25"/>
    </w:p>
    <w:p w14:paraId="4CFD060C" w14:textId="77777777" w:rsidR="003D4A92" w:rsidRDefault="003D4A92" w:rsidP="003D4A92">
      <w:pPr>
        <w:pStyle w:val="noidung"/>
      </w:pPr>
      <w:r>
        <w:t>Chụp hình và mô tả</w:t>
      </w:r>
    </w:p>
    <w:p w14:paraId="21DDCFEE" w14:textId="77777777" w:rsidR="003D4A92" w:rsidRPr="008759C1" w:rsidRDefault="003D4A92" w:rsidP="003D4A92">
      <w:pPr>
        <w:pStyle w:val="noidung"/>
      </w:pPr>
      <w:r>
        <w:t>….</w:t>
      </w:r>
    </w:p>
    <w:p w14:paraId="557EA192" w14:textId="77777777" w:rsidR="003D4A92" w:rsidRPr="008F3D04" w:rsidRDefault="003D4A92" w:rsidP="008F3D04"/>
    <w:p w14:paraId="76093C25" w14:textId="77777777" w:rsidR="00D724C7" w:rsidRPr="008F3D04" w:rsidRDefault="00D724C7" w:rsidP="008F3D04"/>
    <w:p w14:paraId="5B555D0A" w14:textId="77777777" w:rsidR="008F3D04" w:rsidRPr="008F3D04" w:rsidRDefault="008F3D04" w:rsidP="008F3D04">
      <w:r w:rsidRPr="008F3D04">
        <w:br w:type="page"/>
      </w:r>
    </w:p>
    <w:p w14:paraId="74DF1D60" w14:textId="77777777" w:rsidR="00DF06F5" w:rsidRDefault="00DF06F5" w:rsidP="00EC5402">
      <w:pPr>
        <w:pStyle w:val="Heading1"/>
      </w:pPr>
      <w:bookmarkStart w:id="26" w:name="_Toc230160129"/>
      <w:r>
        <w:lastRenderedPageBreak/>
        <w:t>Kết luận và hướng phát triển</w:t>
      </w:r>
      <w:bookmarkEnd w:id="26"/>
    </w:p>
    <w:p w14:paraId="2E76D66D" w14:textId="77777777" w:rsidR="003D4A92" w:rsidRDefault="008F3D04" w:rsidP="007378A0">
      <w:pPr>
        <w:pStyle w:val="Heading2"/>
      </w:pPr>
      <w:bookmarkStart w:id="27" w:name="_Toc230160130"/>
      <w:r>
        <w:t>Kết luận</w:t>
      </w:r>
      <w:bookmarkEnd w:id="27"/>
    </w:p>
    <w:p w14:paraId="200CD277" w14:textId="77777777" w:rsidR="007378A0" w:rsidRPr="007378A0" w:rsidRDefault="007378A0" w:rsidP="007378A0">
      <w:pPr>
        <w:pStyle w:val="noidung"/>
      </w:pPr>
    </w:p>
    <w:p w14:paraId="26F2E1EB" w14:textId="77777777" w:rsidR="008F3D04" w:rsidRDefault="008F3D04" w:rsidP="007378A0">
      <w:pPr>
        <w:pStyle w:val="Heading2"/>
      </w:pPr>
      <w:bookmarkStart w:id="28" w:name="_Toc230160131"/>
      <w:r>
        <w:t>Hướng phát triển</w:t>
      </w:r>
      <w:bookmarkEnd w:id="28"/>
    </w:p>
    <w:p w14:paraId="4ED1C12C" w14:textId="77777777" w:rsidR="007378A0" w:rsidRPr="007378A0" w:rsidRDefault="007378A0" w:rsidP="007378A0">
      <w:pPr>
        <w:pStyle w:val="noidung"/>
      </w:pPr>
    </w:p>
    <w:p w14:paraId="5FEC95CA" w14:textId="77777777" w:rsidR="007378A0" w:rsidRPr="007378A0" w:rsidRDefault="007378A0" w:rsidP="007378A0">
      <w:pPr>
        <w:pStyle w:val="noidung"/>
      </w:pPr>
    </w:p>
    <w:p w14:paraId="123B5A4D" w14:textId="77777777" w:rsidR="007378A0" w:rsidRDefault="007378A0">
      <w:pPr>
        <w:rPr>
          <w:b/>
          <w:caps/>
          <w:sz w:val="30"/>
        </w:rPr>
      </w:pPr>
      <w:r>
        <w:br w:type="page"/>
      </w:r>
    </w:p>
    <w:p w14:paraId="0A03EF61" w14:textId="77777777" w:rsidR="00314527" w:rsidRDefault="003D4A92" w:rsidP="003D4A92">
      <w:pPr>
        <w:pStyle w:val="DEMUC"/>
      </w:pPr>
      <w:r>
        <w:lastRenderedPageBreak/>
        <w:t>Danh mục tài liệu tham khảo</w:t>
      </w:r>
    </w:p>
    <w:p w14:paraId="54030094" w14:textId="77777777" w:rsidR="003D4A92" w:rsidRDefault="008F3D04" w:rsidP="003D4A92">
      <w:pPr>
        <w:pStyle w:val="noidung"/>
      </w:pPr>
      <w:r>
        <w:t>Vào Zotero &gt; chọn lệnh tại khung màu đỏ:</w:t>
      </w:r>
    </w:p>
    <w:p w14:paraId="123A0B47" w14:textId="77777777" w:rsidR="008F3D04" w:rsidRDefault="008F3D04" w:rsidP="003D4A92">
      <w:pPr>
        <w:pStyle w:val="noidung"/>
      </w:pPr>
      <w:r w:rsidRPr="008F3D04">
        <w:rPr>
          <w:noProof/>
        </w:rPr>
        <w:drawing>
          <wp:inline distT="0" distB="0" distL="0" distR="0" wp14:anchorId="376033C4" wp14:editId="00AEA79F">
            <wp:extent cx="5133975" cy="983213"/>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167286" cy="989593"/>
                    </a:xfrm>
                    <a:prstGeom prst="rect">
                      <a:avLst/>
                    </a:prstGeom>
                  </pic:spPr>
                </pic:pic>
              </a:graphicData>
            </a:graphic>
          </wp:inline>
        </w:drawing>
      </w:r>
    </w:p>
    <w:p w14:paraId="57CF70A4" w14:textId="77777777" w:rsidR="0098728A" w:rsidRDefault="0098728A" w:rsidP="0098728A">
      <w:pPr>
        <w:pStyle w:val="noidung"/>
      </w:pPr>
      <w:r w:rsidRPr="0098728A">
        <w:rPr>
          <w:highlight w:val="yellow"/>
        </w:rPr>
        <w:t>Hệ thống sẽ tự động xuất ra những tài liệu đã trích dẫn ở chương cơ sở lý thuyết</w:t>
      </w:r>
    </w:p>
    <w:sectPr w:rsidR="0098728A" w:rsidSect="00A6023F">
      <w:footerReference w:type="default" r:id="rId26"/>
      <w:pgSz w:w="11907" w:h="16840" w:code="9"/>
      <w:pgMar w:top="1134" w:right="1134" w:bottom="1134" w:left="1985" w:header="680" w:footer="68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9CD508" w14:textId="77777777" w:rsidR="006F243F" w:rsidRDefault="006F243F" w:rsidP="00265292">
      <w:pPr>
        <w:spacing w:after="0" w:line="240" w:lineRule="auto"/>
      </w:pPr>
      <w:r>
        <w:separator/>
      </w:r>
    </w:p>
  </w:endnote>
  <w:endnote w:type="continuationSeparator" w:id="0">
    <w:p w14:paraId="2BAD6C67" w14:textId="77777777" w:rsidR="006F243F" w:rsidRDefault="006F243F" w:rsidP="002652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244135"/>
      <w:docPartObj>
        <w:docPartGallery w:val="Page Numbers (Bottom of Page)"/>
        <w:docPartUnique/>
      </w:docPartObj>
    </w:sdtPr>
    <w:sdtEndPr>
      <w:rPr>
        <w:noProof/>
      </w:rPr>
    </w:sdtEndPr>
    <w:sdtContent>
      <w:p w14:paraId="35BC10EB" w14:textId="77777777" w:rsidR="00080838" w:rsidRDefault="00080838">
        <w:pPr>
          <w:pStyle w:val="Footer"/>
          <w:jc w:val="right"/>
        </w:pPr>
        <w:r>
          <w:fldChar w:fldCharType="begin"/>
        </w:r>
        <w:r>
          <w:instrText xml:space="preserve"> PAGE   \* MERGEFORMAT </w:instrText>
        </w:r>
        <w:r>
          <w:fldChar w:fldCharType="separate"/>
        </w:r>
        <w:r w:rsidR="000F599F">
          <w:rPr>
            <w:noProof/>
          </w:rPr>
          <w:t>v</w:t>
        </w:r>
        <w:r>
          <w:rPr>
            <w:noProof/>
          </w:rPr>
          <w:fldChar w:fldCharType="end"/>
        </w:r>
      </w:p>
    </w:sdtContent>
  </w:sdt>
  <w:p w14:paraId="0AE1CE68" w14:textId="77777777" w:rsidR="00080838" w:rsidRDefault="000808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21391154"/>
      <w:docPartObj>
        <w:docPartGallery w:val="Page Numbers (Bottom of Page)"/>
        <w:docPartUnique/>
      </w:docPartObj>
    </w:sdtPr>
    <w:sdtEndPr>
      <w:rPr>
        <w:noProof/>
      </w:rPr>
    </w:sdtEndPr>
    <w:sdtContent>
      <w:p w14:paraId="1AB36BB8" w14:textId="77777777" w:rsidR="00080838" w:rsidRDefault="00080838">
        <w:pPr>
          <w:pStyle w:val="Footer"/>
          <w:jc w:val="right"/>
        </w:pPr>
        <w:r>
          <w:fldChar w:fldCharType="begin"/>
        </w:r>
        <w:r>
          <w:instrText xml:space="preserve"> PAGE   \* MERGEFORMAT </w:instrText>
        </w:r>
        <w:r>
          <w:fldChar w:fldCharType="separate"/>
        </w:r>
        <w:r w:rsidR="000F599F">
          <w:rPr>
            <w:noProof/>
          </w:rPr>
          <w:t>5</w:t>
        </w:r>
        <w:r>
          <w:rPr>
            <w:noProof/>
          </w:rPr>
          <w:fldChar w:fldCharType="end"/>
        </w:r>
      </w:p>
    </w:sdtContent>
  </w:sdt>
  <w:p w14:paraId="70382EC2" w14:textId="77777777" w:rsidR="00080838" w:rsidRDefault="000808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CD5A5F" w14:textId="77777777" w:rsidR="006F243F" w:rsidRDefault="006F243F" w:rsidP="00265292">
      <w:pPr>
        <w:spacing w:after="0" w:line="240" w:lineRule="auto"/>
      </w:pPr>
      <w:r>
        <w:separator/>
      </w:r>
    </w:p>
  </w:footnote>
  <w:footnote w:type="continuationSeparator" w:id="0">
    <w:p w14:paraId="75DD369F" w14:textId="77777777" w:rsidR="006F243F" w:rsidRDefault="006F243F" w:rsidP="002652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6E0F21"/>
    <w:multiLevelType w:val="multilevel"/>
    <w:tmpl w:val="53E85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5F23E1"/>
    <w:multiLevelType w:val="multilevel"/>
    <w:tmpl w:val="4FC01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603D13"/>
    <w:multiLevelType w:val="multilevel"/>
    <w:tmpl w:val="9C4A6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C35505"/>
    <w:multiLevelType w:val="hybridMultilevel"/>
    <w:tmpl w:val="6C5C76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5C35EF9"/>
    <w:multiLevelType w:val="multilevel"/>
    <w:tmpl w:val="78D85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385CB6"/>
    <w:multiLevelType w:val="multilevel"/>
    <w:tmpl w:val="16B80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FF0BCE"/>
    <w:multiLevelType w:val="hybridMultilevel"/>
    <w:tmpl w:val="6C5C76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42A49E2"/>
    <w:multiLevelType w:val="hybridMultilevel"/>
    <w:tmpl w:val="6C5C76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C8F4C02"/>
    <w:multiLevelType w:val="multilevel"/>
    <w:tmpl w:val="1A8A96EC"/>
    <w:lvl w:ilvl="0">
      <w:start w:val="1"/>
      <w:numFmt w:val="decimal"/>
      <w:pStyle w:val="Heading1"/>
      <w:suff w:val="space"/>
      <w:lvlText w:val="CHƯƠNG %1."/>
      <w:lvlJc w:val="left"/>
      <w:pPr>
        <w:ind w:left="0" w:firstLine="0"/>
      </w:pPr>
      <w:rPr>
        <w:rFonts w:ascii="Times New Roman" w:hAnsi="Times New Roman" w:hint="default"/>
        <w:b/>
        <w:i w:val="0"/>
        <w:sz w:val="30"/>
      </w:rPr>
    </w:lvl>
    <w:lvl w:ilvl="1">
      <w:start w:val="1"/>
      <w:numFmt w:val="decimal"/>
      <w:pStyle w:val="Heading2"/>
      <w:suff w:val="space"/>
      <w:lvlText w:val="%1.%2"/>
      <w:lvlJc w:val="left"/>
      <w:pPr>
        <w:ind w:left="0" w:firstLine="0"/>
      </w:pPr>
      <w:rPr>
        <w:rFonts w:ascii="Times New Roman" w:hAnsi="Times New Roman" w:hint="default"/>
        <w:b/>
        <w:i w:val="0"/>
        <w:sz w:val="28"/>
      </w:rPr>
    </w:lvl>
    <w:lvl w:ilvl="2">
      <w:start w:val="1"/>
      <w:numFmt w:val="decimal"/>
      <w:pStyle w:val="Heading3"/>
      <w:suff w:val="space"/>
      <w:lvlText w:val="%1.%2.%3"/>
      <w:lvlJc w:val="left"/>
      <w:pPr>
        <w:ind w:left="0" w:firstLine="0"/>
      </w:pPr>
      <w:rPr>
        <w:rFonts w:ascii="Times New Roman" w:hAnsi="Times New Roman" w:hint="default"/>
        <w:b/>
        <w:i w:val="0"/>
        <w:sz w:val="26"/>
      </w:rPr>
    </w:lvl>
    <w:lvl w:ilvl="3">
      <w:start w:val="1"/>
      <w:numFmt w:val="decimal"/>
      <w:pStyle w:val="Heading4"/>
      <w:suff w:val="space"/>
      <w:lvlText w:val="%1.%2.%3.%4"/>
      <w:lvlJc w:val="left"/>
      <w:pPr>
        <w:ind w:left="0" w:firstLine="0"/>
      </w:pPr>
      <w:rPr>
        <w:rFonts w:ascii="Times New Roman" w:hAnsi="Times New Roman" w:hint="default"/>
        <w:b w:val="0"/>
        <w:i/>
        <w:sz w:val="26"/>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num w:numId="1">
    <w:abstractNumId w:val="7"/>
  </w:num>
  <w:num w:numId="2">
    <w:abstractNumId w:val="3"/>
  </w:num>
  <w:num w:numId="3">
    <w:abstractNumId w:val="6"/>
  </w:num>
  <w:num w:numId="4">
    <w:abstractNumId w:val="8"/>
  </w:num>
  <w:num w:numId="5">
    <w:abstractNumId w:val="8"/>
  </w:num>
  <w:num w:numId="6">
    <w:abstractNumId w:val="8"/>
  </w:num>
  <w:num w:numId="7">
    <w:abstractNumId w:val="8"/>
  </w:num>
  <w:num w:numId="8">
    <w:abstractNumId w:val="8"/>
  </w:num>
  <w:num w:numId="9">
    <w:abstractNumId w:val="8"/>
  </w:num>
  <w:num w:numId="10">
    <w:abstractNumId w:val="8"/>
  </w:num>
  <w:num w:numId="11">
    <w:abstractNumId w:val="8"/>
  </w:num>
  <w:num w:numId="12">
    <w:abstractNumId w:val="8"/>
  </w:num>
  <w:num w:numId="13">
    <w:abstractNumId w:val="8"/>
  </w:num>
  <w:num w:numId="14">
    <w:abstractNumId w:val="8"/>
  </w:num>
  <w:num w:numId="15">
    <w:abstractNumId w:val="8"/>
  </w:num>
  <w:num w:numId="16">
    <w:abstractNumId w:val="8"/>
  </w:num>
  <w:num w:numId="17">
    <w:abstractNumId w:val="8"/>
  </w:num>
  <w:num w:numId="18">
    <w:abstractNumId w:val="8"/>
  </w:num>
  <w:num w:numId="19">
    <w:abstractNumId w:val="8"/>
  </w:num>
  <w:num w:numId="20">
    <w:abstractNumId w:val="8"/>
  </w:num>
  <w:num w:numId="21">
    <w:abstractNumId w:val="8"/>
  </w:num>
  <w:num w:numId="22">
    <w:abstractNumId w:val="8"/>
  </w:num>
  <w:num w:numId="23">
    <w:abstractNumId w:val="0"/>
  </w:num>
  <w:num w:numId="24">
    <w:abstractNumId w:val="2"/>
  </w:num>
  <w:num w:numId="25">
    <w:abstractNumId w:val="5"/>
  </w:num>
  <w:num w:numId="26">
    <w:abstractNumId w:val="1"/>
  </w:num>
  <w:num w:numId="2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attachedTemplate r:id="rId1"/>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17B3"/>
    <w:rsid w:val="00006621"/>
    <w:rsid w:val="0002381A"/>
    <w:rsid w:val="000359A4"/>
    <w:rsid w:val="000519CD"/>
    <w:rsid w:val="0005453D"/>
    <w:rsid w:val="00080838"/>
    <w:rsid w:val="00084BF4"/>
    <w:rsid w:val="000B3C8E"/>
    <w:rsid w:val="000F599F"/>
    <w:rsid w:val="001017B3"/>
    <w:rsid w:val="00101E1F"/>
    <w:rsid w:val="00121817"/>
    <w:rsid w:val="00132EA3"/>
    <w:rsid w:val="00155B13"/>
    <w:rsid w:val="00160CC3"/>
    <w:rsid w:val="00174EEF"/>
    <w:rsid w:val="00181793"/>
    <w:rsid w:val="0019610B"/>
    <w:rsid w:val="001D791E"/>
    <w:rsid w:val="001E53C1"/>
    <w:rsid w:val="00205C9C"/>
    <w:rsid w:val="002648D9"/>
    <w:rsid w:val="00265292"/>
    <w:rsid w:val="002812A4"/>
    <w:rsid w:val="002C0BA8"/>
    <w:rsid w:val="002D378E"/>
    <w:rsid w:val="002D6E1C"/>
    <w:rsid w:val="00311A03"/>
    <w:rsid w:val="00314527"/>
    <w:rsid w:val="003404B9"/>
    <w:rsid w:val="0035699F"/>
    <w:rsid w:val="00397034"/>
    <w:rsid w:val="003A1759"/>
    <w:rsid w:val="003B599F"/>
    <w:rsid w:val="003D0A76"/>
    <w:rsid w:val="003D4A92"/>
    <w:rsid w:val="004407CE"/>
    <w:rsid w:val="004553D9"/>
    <w:rsid w:val="004B530E"/>
    <w:rsid w:val="0051351C"/>
    <w:rsid w:val="00555532"/>
    <w:rsid w:val="00574222"/>
    <w:rsid w:val="005A75D3"/>
    <w:rsid w:val="005B2F75"/>
    <w:rsid w:val="005C722E"/>
    <w:rsid w:val="005D6ABE"/>
    <w:rsid w:val="00600E31"/>
    <w:rsid w:val="0061750A"/>
    <w:rsid w:val="00641850"/>
    <w:rsid w:val="00644673"/>
    <w:rsid w:val="00653A3A"/>
    <w:rsid w:val="0065492E"/>
    <w:rsid w:val="006F243F"/>
    <w:rsid w:val="007378A0"/>
    <w:rsid w:val="007950DA"/>
    <w:rsid w:val="00796DCF"/>
    <w:rsid w:val="007B1E52"/>
    <w:rsid w:val="007D1CB8"/>
    <w:rsid w:val="007E5D1E"/>
    <w:rsid w:val="0082485E"/>
    <w:rsid w:val="00837217"/>
    <w:rsid w:val="00851DA8"/>
    <w:rsid w:val="008759C1"/>
    <w:rsid w:val="008A01E9"/>
    <w:rsid w:val="008E6AFC"/>
    <w:rsid w:val="008F3D04"/>
    <w:rsid w:val="009012C7"/>
    <w:rsid w:val="00914D13"/>
    <w:rsid w:val="0091630E"/>
    <w:rsid w:val="009446E8"/>
    <w:rsid w:val="0097032E"/>
    <w:rsid w:val="0098728A"/>
    <w:rsid w:val="00991842"/>
    <w:rsid w:val="009A3A7B"/>
    <w:rsid w:val="009C3E61"/>
    <w:rsid w:val="009E2D3F"/>
    <w:rsid w:val="00A17C76"/>
    <w:rsid w:val="00A24F17"/>
    <w:rsid w:val="00A3792A"/>
    <w:rsid w:val="00A6023F"/>
    <w:rsid w:val="00A675D2"/>
    <w:rsid w:val="00A705BC"/>
    <w:rsid w:val="00A84325"/>
    <w:rsid w:val="00AE352B"/>
    <w:rsid w:val="00AE636C"/>
    <w:rsid w:val="00AF30EA"/>
    <w:rsid w:val="00B14A85"/>
    <w:rsid w:val="00B3334D"/>
    <w:rsid w:val="00B4260D"/>
    <w:rsid w:val="00B556F3"/>
    <w:rsid w:val="00B57839"/>
    <w:rsid w:val="00B84057"/>
    <w:rsid w:val="00BB1E5C"/>
    <w:rsid w:val="00BD00D0"/>
    <w:rsid w:val="00C50A2A"/>
    <w:rsid w:val="00C77F74"/>
    <w:rsid w:val="00CB55E9"/>
    <w:rsid w:val="00CC18F6"/>
    <w:rsid w:val="00CE1916"/>
    <w:rsid w:val="00D261E5"/>
    <w:rsid w:val="00D5321F"/>
    <w:rsid w:val="00D724C7"/>
    <w:rsid w:val="00D840FB"/>
    <w:rsid w:val="00DB2AD8"/>
    <w:rsid w:val="00DB6698"/>
    <w:rsid w:val="00DD1D56"/>
    <w:rsid w:val="00DE6FBB"/>
    <w:rsid w:val="00DF06F5"/>
    <w:rsid w:val="00E05488"/>
    <w:rsid w:val="00E146B9"/>
    <w:rsid w:val="00E15E7A"/>
    <w:rsid w:val="00E40233"/>
    <w:rsid w:val="00EC5402"/>
    <w:rsid w:val="00ED45E7"/>
    <w:rsid w:val="00F12676"/>
    <w:rsid w:val="00F50FA9"/>
    <w:rsid w:val="00F55323"/>
    <w:rsid w:val="00F804D1"/>
    <w:rsid w:val="00FA182E"/>
    <w:rsid w:val="00FA7008"/>
    <w:rsid w:val="00FC65AD"/>
    <w:rsid w:val="00FD44BF"/>
    <w:rsid w:val="00FF23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98C524"/>
  <w15:chartTrackingRefBased/>
  <w15:docId w15:val="{5B928173-2E27-42A5-95D4-182431843F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6"/>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610B"/>
    <w:pPr>
      <w:keepNext/>
      <w:keepLines/>
      <w:numPr>
        <w:numId w:val="4"/>
      </w:numPr>
      <w:spacing w:before="120" w:after="120" w:line="360" w:lineRule="auto"/>
      <w:jc w:val="center"/>
      <w:outlineLvl w:val="0"/>
    </w:pPr>
    <w:rPr>
      <w:rFonts w:eastAsiaTheme="majorEastAsia" w:cstheme="majorBidi"/>
      <w:b/>
      <w:caps/>
      <w:color w:val="000000" w:themeColor="text1"/>
      <w:sz w:val="30"/>
      <w:szCs w:val="32"/>
    </w:rPr>
  </w:style>
  <w:style w:type="paragraph" w:styleId="Heading2">
    <w:name w:val="heading 2"/>
    <w:basedOn w:val="Normal"/>
    <w:next w:val="Normal"/>
    <w:link w:val="Heading2Char"/>
    <w:uiPriority w:val="9"/>
    <w:unhideWhenUsed/>
    <w:qFormat/>
    <w:rsid w:val="00EC5402"/>
    <w:pPr>
      <w:keepNext/>
      <w:keepLines/>
      <w:numPr>
        <w:ilvl w:val="1"/>
        <w:numId w:val="4"/>
      </w:numPr>
      <w:spacing w:before="120" w:after="120" w:line="360" w:lineRule="auto"/>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D724C7"/>
    <w:pPr>
      <w:keepNext/>
      <w:keepLines/>
      <w:numPr>
        <w:ilvl w:val="2"/>
        <w:numId w:val="4"/>
      </w:numPr>
      <w:spacing w:before="120" w:after="120" w:line="360" w:lineRule="auto"/>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unhideWhenUsed/>
    <w:qFormat/>
    <w:rsid w:val="00D724C7"/>
    <w:pPr>
      <w:keepNext/>
      <w:keepLines/>
      <w:numPr>
        <w:ilvl w:val="3"/>
        <w:numId w:val="4"/>
      </w:numPr>
      <w:spacing w:before="120" w:after="120" w:line="360" w:lineRule="auto"/>
      <w:outlineLvl w:val="3"/>
    </w:pPr>
    <w:rPr>
      <w:rFonts w:eastAsiaTheme="majorEastAsia" w:cstheme="majorBidi"/>
      <w:i/>
      <w:iCs/>
      <w:color w:val="000000" w:themeColor="text1"/>
    </w:rPr>
  </w:style>
  <w:style w:type="paragraph" w:styleId="Heading5">
    <w:name w:val="heading 5"/>
    <w:basedOn w:val="Normal"/>
    <w:next w:val="Normal"/>
    <w:link w:val="Heading5Char"/>
    <w:uiPriority w:val="9"/>
    <w:semiHidden/>
    <w:unhideWhenUsed/>
    <w:qFormat/>
    <w:rsid w:val="0061750A"/>
    <w:pPr>
      <w:keepNext/>
      <w:keepLines/>
      <w:numPr>
        <w:ilvl w:val="4"/>
        <w:numId w:val="4"/>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61750A"/>
    <w:pPr>
      <w:keepNext/>
      <w:keepLines/>
      <w:numPr>
        <w:ilvl w:val="5"/>
        <w:numId w:val="4"/>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61750A"/>
    <w:pPr>
      <w:keepNext/>
      <w:keepLines/>
      <w:numPr>
        <w:ilvl w:val="6"/>
        <w:numId w:val="4"/>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61750A"/>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1750A"/>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553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652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5292"/>
  </w:style>
  <w:style w:type="paragraph" w:styleId="Footer">
    <w:name w:val="footer"/>
    <w:basedOn w:val="Normal"/>
    <w:link w:val="FooterChar"/>
    <w:uiPriority w:val="99"/>
    <w:unhideWhenUsed/>
    <w:rsid w:val="002652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5292"/>
  </w:style>
  <w:style w:type="paragraph" w:styleId="ListParagraph">
    <w:name w:val="List Paragraph"/>
    <w:basedOn w:val="Normal"/>
    <w:uiPriority w:val="34"/>
    <w:qFormat/>
    <w:rsid w:val="00397034"/>
    <w:pPr>
      <w:ind w:left="720"/>
      <w:contextualSpacing/>
    </w:pPr>
  </w:style>
  <w:style w:type="character" w:customStyle="1" w:styleId="Heading1Char">
    <w:name w:val="Heading 1 Char"/>
    <w:basedOn w:val="DefaultParagraphFont"/>
    <w:link w:val="Heading1"/>
    <w:uiPriority w:val="9"/>
    <w:rsid w:val="0019610B"/>
    <w:rPr>
      <w:rFonts w:eastAsiaTheme="majorEastAsia" w:cstheme="majorBidi"/>
      <w:b/>
      <w:caps/>
      <w:color w:val="000000" w:themeColor="text1"/>
      <w:sz w:val="30"/>
      <w:szCs w:val="32"/>
    </w:rPr>
  </w:style>
  <w:style w:type="character" w:customStyle="1" w:styleId="Heading2Char">
    <w:name w:val="Heading 2 Char"/>
    <w:basedOn w:val="DefaultParagraphFont"/>
    <w:link w:val="Heading2"/>
    <w:uiPriority w:val="9"/>
    <w:rsid w:val="00EC5402"/>
    <w:rPr>
      <w:rFonts w:eastAsiaTheme="majorEastAsia" w:cstheme="majorBidi"/>
      <w:b/>
      <w:sz w:val="28"/>
      <w:szCs w:val="26"/>
    </w:rPr>
  </w:style>
  <w:style w:type="character" w:customStyle="1" w:styleId="Heading3Char">
    <w:name w:val="Heading 3 Char"/>
    <w:basedOn w:val="DefaultParagraphFont"/>
    <w:link w:val="Heading3"/>
    <w:uiPriority w:val="9"/>
    <w:rsid w:val="00D724C7"/>
    <w:rPr>
      <w:rFonts w:eastAsiaTheme="majorEastAsia" w:cstheme="majorBidi"/>
      <w:b/>
      <w:color w:val="000000" w:themeColor="text1"/>
      <w:szCs w:val="24"/>
    </w:rPr>
  </w:style>
  <w:style w:type="character" w:customStyle="1" w:styleId="Heading4Char">
    <w:name w:val="Heading 4 Char"/>
    <w:basedOn w:val="DefaultParagraphFont"/>
    <w:link w:val="Heading4"/>
    <w:uiPriority w:val="9"/>
    <w:rsid w:val="00D724C7"/>
    <w:rPr>
      <w:rFonts w:eastAsiaTheme="majorEastAsia" w:cstheme="majorBidi"/>
      <w:i/>
      <w:iCs/>
      <w:color w:val="000000" w:themeColor="text1"/>
    </w:rPr>
  </w:style>
  <w:style w:type="character" w:customStyle="1" w:styleId="Heading5Char">
    <w:name w:val="Heading 5 Char"/>
    <w:basedOn w:val="DefaultParagraphFont"/>
    <w:link w:val="Heading5"/>
    <w:uiPriority w:val="9"/>
    <w:semiHidden/>
    <w:rsid w:val="0061750A"/>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61750A"/>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61750A"/>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61750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1750A"/>
    <w:rPr>
      <w:rFonts w:asciiTheme="majorHAnsi" w:eastAsiaTheme="majorEastAsia" w:hAnsiTheme="majorHAnsi" w:cstheme="majorBidi"/>
      <w:i/>
      <w:iCs/>
      <w:color w:val="272727" w:themeColor="text1" w:themeTint="D8"/>
      <w:sz w:val="21"/>
      <w:szCs w:val="21"/>
    </w:rPr>
  </w:style>
  <w:style w:type="paragraph" w:styleId="TOC1">
    <w:name w:val="toc 1"/>
    <w:basedOn w:val="Normal"/>
    <w:next w:val="Normal"/>
    <w:autoRedefine/>
    <w:uiPriority w:val="39"/>
    <w:unhideWhenUsed/>
    <w:rsid w:val="00084BF4"/>
    <w:pPr>
      <w:spacing w:after="100"/>
    </w:pPr>
  </w:style>
  <w:style w:type="paragraph" w:styleId="TOC2">
    <w:name w:val="toc 2"/>
    <w:basedOn w:val="Normal"/>
    <w:next w:val="Normal"/>
    <w:autoRedefine/>
    <w:uiPriority w:val="39"/>
    <w:unhideWhenUsed/>
    <w:rsid w:val="00084BF4"/>
    <w:pPr>
      <w:spacing w:after="100"/>
      <w:ind w:left="260"/>
    </w:pPr>
  </w:style>
  <w:style w:type="paragraph" w:styleId="TOC3">
    <w:name w:val="toc 3"/>
    <w:basedOn w:val="Normal"/>
    <w:next w:val="Normal"/>
    <w:autoRedefine/>
    <w:uiPriority w:val="39"/>
    <w:unhideWhenUsed/>
    <w:rsid w:val="00084BF4"/>
    <w:pPr>
      <w:spacing w:after="100"/>
      <w:ind w:left="520"/>
    </w:pPr>
  </w:style>
  <w:style w:type="paragraph" w:styleId="TOC4">
    <w:name w:val="toc 4"/>
    <w:basedOn w:val="Normal"/>
    <w:next w:val="Normal"/>
    <w:autoRedefine/>
    <w:uiPriority w:val="39"/>
    <w:unhideWhenUsed/>
    <w:rsid w:val="00084BF4"/>
    <w:pPr>
      <w:spacing w:after="100"/>
      <w:ind w:left="780"/>
    </w:pPr>
  </w:style>
  <w:style w:type="character" w:styleId="Hyperlink">
    <w:name w:val="Hyperlink"/>
    <w:basedOn w:val="DefaultParagraphFont"/>
    <w:uiPriority w:val="99"/>
    <w:unhideWhenUsed/>
    <w:rsid w:val="00084BF4"/>
    <w:rPr>
      <w:color w:val="0563C1" w:themeColor="hyperlink"/>
      <w:u w:val="single"/>
    </w:rPr>
  </w:style>
  <w:style w:type="paragraph" w:customStyle="1" w:styleId="DEMUC">
    <w:name w:val="DEMUC"/>
    <w:basedOn w:val="TOC1"/>
    <w:qFormat/>
    <w:rsid w:val="002D6E1C"/>
    <w:pPr>
      <w:spacing w:before="120" w:after="120" w:line="360" w:lineRule="auto"/>
      <w:jc w:val="center"/>
    </w:pPr>
    <w:rPr>
      <w:b/>
      <w:caps/>
      <w:sz w:val="30"/>
    </w:rPr>
  </w:style>
  <w:style w:type="paragraph" w:customStyle="1" w:styleId="noidung">
    <w:name w:val="noidung"/>
    <w:basedOn w:val="Normal"/>
    <w:qFormat/>
    <w:rsid w:val="008759C1"/>
    <w:pPr>
      <w:spacing w:before="120" w:after="120" w:line="360" w:lineRule="auto"/>
      <w:ind w:firstLine="680"/>
      <w:jc w:val="both"/>
    </w:pPr>
  </w:style>
  <w:style w:type="paragraph" w:customStyle="1" w:styleId="manguon">
    <w:name w:val="manguon"/>
    <w:basedOn w:val="Normal"/>
    <w:qFormat/>
    <w:rsid w:val="00E146B9"/>
    <w:pPr>
      <w:pBdr>
        <w:top w:val="dashed" w:sz="4" w:space="4" w:color="auto"/>
        <w:left w:val="dashed" w:sz="4" w:space="4" w:color="auto"/>
        <w:bottom w:val="dashed" w:sz="4" w:space="4" w:color="auto"/>
        <w:right w:val="dashed" w:sz="4" w:space="4" w:color="auto"/>
      </w:pBdr>
      <w:spacing w:after="0" w:line="360" w:lineRule="auto"/>
      <w:ind w:firstLine="680"/>
    </w:pPr>
    <w:rPr>
      <w:rFonts w:ascii="Courier New" w:hAnsi="Courier New"/>
      <w:sz w:val="22"/>
    </w:rPr>
  </w:style>
  <w:style w:type="paragraph" w:styleId="Caption">
    <w:name w:val="caption"/>
    <w:basedOn w:val="Normal"/>
    <w:next w:val="Normal"/>
    <w:uiPriority w:val="35"/>
    <w:unhideWhenUsed/>
    <w:qFormat/>
    <w:rsid w:val="00644673"/>
    <w:pPr>
      <w:spacing w:after="120" w:line="360" w:lineRule="auto"/>
      <w:jc w:val="center"/>
    </w:pPr>
    <w:rPr>
      <w:iCs/>
      <w:color w:val="000000" w:themeColor="text1"/>
      <w:szCs w:val="18"/>
    </w:rPr>
  </w:style>
  <w:style w:type="table" w:customStyle="1" w:styleId="myTable">
    <w:name w:val="myTable"/>
    <w:basedOn w:val="TableNormal"/>
    <w:uiPriority w:val="99"/>
    <w:rsid w:val="002D378E"/>
    <w:pPr>
      <w:spacing w:after="0" w:line="240" w:lineRule="auto"/>
    </w:pPr>
    <w:tblP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85" w:type="dxa"/>
        <w:bottom w:w="85" w:type="dxa"/>
      </w:tblCellMar>
    </w:tblPr>
    <w:tcPr>
      <w:tcMar>
        <w:top w:w="85" w:type="dxa"/>
        <w:bottom w:w="85" w:type="dxa"/>
      </w:tcMar>
      <w:vAlign w:val="center"/>
    </w:tcPr>
    <w:tblStylePr w:type="firstRow">
      <w:pPr>
        <w:jc w:val="center"/>
      </w:pPr>
      <w:rPr>
        <w:b/>
        <w:i w:val="0"/>
      </w:rPr>
    </w:tblStylePr>
    <w:tblStylePr w:type="firstCol">
      <w:pPr>
        <w:wordWrap/>
        <w:spacing w:beforeLines="0" w:before="0" w:beforeAutospacing="0" w:afterLines="0" w:after="0" w:afterAutospacing="0" w:line="240" w:lineRule="auto"/>
        <w:jc w:val="center"/>
      </w:pPr>
    </w:tblStylePr>
  </w:style>
  <w:style w:type="paragraph" w:customStyle="1" w:styleId="my-2">
    <w:name w:val="my-2"/>
    <w:basedOn w:val="Normal"/>
    <w:rsid w:val="001017B3"/>
    <w:pPr>
      <w:spacing w:before="100" w:beforeAutospacing="1" w:after="100" w:afterAutospacing="1" w:line="240" w:lineRule="auto"/>
    </w:pPr>
    <w:rPr>
      <w:rFonts w:eastAsia="Times New Roman" w:cs="Times New Roman"/>
      <w:sz w:val="24"/>
      <w:szCs w:val="24"/>
    </w:rPr>
  </w:style>
  <w:style w:type="character" w:customStyle="1" w:styleId="citation">
    <w:name w:val="citation"/>
    <w:basedOn w:val="DefaultParagraphFont"/>
    <w:rsid w:val="0082485E"/>
  </w:style>
  <w:style w:type="character" w:customStyle="1" w:styleId="inline-block">
    <w:name w:val="inline-block"/>
    <w:basedOn w:val="DefaultParagraphFont"/>
    <w:rsid w:val="0082485E"/>
  </w:style>
  <w:style w:type="character" w:customStyle="1" w:styleId="opacity-50">
    <w:name w:val="opacity-50"/>
    <w:basedOn w:val="DefaultParagraphFont"/>
    <w:rsid w:val="004B530E"/>
  </w:style>
  <w:style w:type="character" w:styleId="HTMLCode">
    <w:name w:val="HTML Code"/>
    <w:basedOn w:val="DefaultParagraphFont"/>
    <w:uiPriority w:val="99"/>
    <w:semiHidden/>
    <w:unhideWhenUsed/>
    <w:rsid w:val="004B530E"/>
    <w:rPr>
      <w:rFonts w:ascii="Courier New" w:eastAsia="Times New Roman" w:hAnsi="Courier New" w:cs="Courier New"/>
      <w:sz w:val="20"/>
      <w:szCs w:val="20"/>
    </w:rPr>
  </w:style>
  <w:style w:type="character" w:styleId="Strong">
    <w:name w:val="Strong"/>
    <w:basedOn w:val="DefaultParagraphFont"/>
    <w:uiPriority w:val="22"/>
    <w:qFormat/>
    <w:rsid w:val="00600E31"/>
    <w:rPr>
      <w:b/>
      <w:bCs/>
    </w:rPr>
  </w:style>
  <w:style w:type="paragraph" w:styleId="NormalWeb">
    <w:name w:val="Normal (Web)"/>
    <w:basedOn w:val="Normal"/>
    <w:uiPriority w:val="99"/>
    <w:semiHidden/>
    <w:unhideWhenUsed/>
    <w:rsid w:val="00160CC3"/>
    <w:pPr>
      <w:spacing w:before="100" w:beforeAutospacing="1" w:after="100" w:afterAutospacing="1" w:line="240" w:lineRule="auto"/>
    </w:pPr>
    <w:rPr>
      <w:rFonts w:eastAsia="Times New Roman" w:cs="Times New Roman"/>
      <w:sz w:val="24"/>
      <w:szCs w:val="24"/>
    </w:rPr>
  </w:style>
  <w:style w:type="paragraph" w:styleId="HTMLPreformatted">
    <w:name w:val="HTML Preformatted"/>
    <w:basedOn w:val="Normal"/>
    <w:link w:val="HTMLPreformattedChar"/>
    <w:uiPriority w:val="99"/>
    <w:semiHidden/>
    <w:unhideWhenUsed/>
    <w:rsid w:val="00B840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84057"/>
    <w:rPr>
      <w:rFonts w:ascii="Courier New" w:eastAsia="Times New Roman" w:hAnsi="Courier New" w:cs="Courier New"/>
      <w:sz w:val="20"/>
      <w:szCs w:val="20"/>
    </w:rPr>
  </w:style>
  <w:style w:type="character" w:customStyle="1" w:styleId="tag">
    <w:name w:val="tag"/>
    <w:basedOn w:val="DefaultParagraphFont"/>
    <w:rsid w:val="00B84057"/>
  </w:style>
  <w:style w:type="character" w:customStyle="1" w:styleId="pln">
    <w:name w:val="pln"/>
    <w:basedOn w:val="DefaultParagraphFont"/>
    <w:rsid w:val="00B84057"/>
  </w:style>
  <w:style w:type="character" w:customStyle="1" w:styleId="atn">
    <w:name w:val="atn"/>
    <w:basedOn w:val="DefaultParagraphFont"/>
    <w:rsid w:val="00B84057"/>
  </w:style>
  <w:style w:type="character" w:customStyle="1" w:styleId="pun">
    <w:name w:val="pun"/>
    <w:basedOn w:val="DefaultParagraphFont"/>
    <w:rsid w:val="00B84057"/>
  </w:style>
  <w:style w:type="character" w:customStyle="1" w:styleId="atv">
    <w:name w:val="atv"/>
    <w:basedOn w:val="DefaultParagraphFont"/>
    <w:rsid w:val="00B84057"/>
  </w:style>
  <w:style w:type="character" w:customStyle="1" w:styleId="str">
    <w:name w:val="str"/>
    <w:basedOn w:val="DefaultParagraphFont"/>
    <w:rsid w:val="00B84057"/>
  </w:style>
  <w:style w:type="character" w:customStyle="1" w:styleId="com">
    <w:name w:val="com"/>
    <w:basedOn w:val="DefaultParagraphFont"/>
    <w:rsid w:val="00B840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59596">
      <w:bodyDiv w:val="1"/>
      <w:marLeft w:val="0"/>
      <w:marRight w:val="0"/>
      <w:marTop w:val="0"/>
      <w:marBottom w:val="0"/>
      <w:divBdr>
        <w:top w:val="none" w:sz="0" w:space="0" w:color="auto"/>
        <w:left w:val="none" w:sz="0" w:space="0" w:color="auto"/>
        <w:bottom w:val="none" w:sz="0" w:space="0" w:color="auto"/>
        <w:right w:val="none" w:sz="0" w:space="0" w:color="auto"/>
      </w:divBdr>
    </w:div>
    <w:div w:id="34039728">
      <w:bodyDiv w:val="1"/>
      <w:marLeft w:val="0"/>
      <w:marRight w:val="0"/>
      <w:marTop w:val="0"/>
      <w:marBottom w:val="0"/>
      <w:divBdr>
        <w:top w:val="none" w:sz="0" w:space="0" w:color="auto"/>
        <w:left w:val="none" w:sz="0" w:space="0" w:color="auto"/>
        <w:bottom w:val="none" w:sz="0" w:space="0" w:color="auto"/>
        <w:right w:val="none" w:sz="0" w:space="0" w:color="auto"/>
      </w:divBdr>
    </w:div>
    <w:div w:id="161822512">
      <w:bodyDiv w:val="1"/>
      <w:marLeft w:val="0"/>
      <w:marRight w:val="0"/>
      <w:marTop w:val="0"/>
      <w:marBottom w:val="0"/>
      <w:divBdr>
        <w:top w:val="none" w:sz="0" w:space="0" w:color="auto"/>
        <w:left w:val="none" w:sz="0" w:space="0" w:color="auto"/>
        <w:bottom w:val="none" w:sz="0" w:space="0" w:color="auto"/>
        <w:right w:val="none" w:sz="0" w:space="0" w:color="auto"/>
      </w:divBdr>
      <w:divsChild>
        <w:div w:id="7525823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365615">
      <w:bodyDiv w:val="1"/>
      <w:marLeft w:val="0"/>
      <w:marRight w:val="0"/>
      <w:marTop w:val="0"/>
      <w:marBottom w:val="0"/>
      <w:divBdr>
        <w:top w:val="none" w:sz="0" w:space="0" w:color="auto"/>
        <w:left w:val="none" w:sz="0" w:space="0" w:color="auto"/>
        <w:bottom w:val="none" w:sz="0" w:space="0" w:color="auto"/>
        <w:right w:val="none" w:sz="0" w:space="0" w:color="auto"/>
      </w:divBdr>
    </w:div>
    <w:div w:id="235169259">
      <w:bodyDiv w:val="1"/>
      <w:marLeft w:val="0"/>
      <w:marRight w:val="0"/>
      <w:marTop w:val="0"/>
      <w:marBottom w:val="0"/>
      <w:divBdr>
        <w:top w:val="none" w:sz="0" w:space="0" w:color="auto"/>
        <w:left w:val="none" w:sz="0" w:space="0" w:color="auto"/>
        <w:bottom w:val="none" w:sz="0" w:space="0" w:color="auto"/>
        <w:right w:val="none" w:sz="0" w:space="0" w:color="auto"/>
      </w:divBdr>
    </w:div>
    <w:div w:id="275017958">
      <w:bodyDiv w:val="1"/>
      <w:marLeft w:val="0"/>
      <w:marRight w:val="0"/>
      <w:marTop w:val="0"/>
      <w:marBottom w:val="0"/>
      <w:divBdr>
        <w:top w:val="none" w:sz="0" w:space="0" w:color="auto"/>
        <w:left w:val="none" w:sz="0" w:space="0" w:color="auto"/>
        <w:bottom w:val="none" w:sz="0" w:space="0" w:color="auto"/>
        <w:right w:val="none" w:sz="0" w:space="0" w:color="auto"/>
      </w:divBdr>
    </w:div>
    <w:div w:id="280429019">
      <w:bodyDiv w:val="1"/>
      <w:marLeft w:val="0"/>
      <w:marRight w:val="0"/>
      <w:marTop w:val="0"/>
      <w:marBottom w:val="0"/>
      <w:divBdr>
        <w:top w:val="none" w:sz="0" w:space="0" w:color="auto"/>
        <w:left w:val="none" w:sz="0" w:space="0" w:color="auto"/>
        <w:bottom w:val="none" w:sz="0" w:space="0" w:color="auto"/>
        <w:right w:val="none" w:sz="0" w:space="0" w:color="auto"/>
      </w:divBdr>
    </w:div>
    <w:div w:id="343091411">
      <w:bodyDiv w:val="1"/>
      <w:marLeft w:val="0"/>
      <w:marRight w:val="0"/>
      <w:marTop w:val="0"/>
      <w:marBottom w:val="0"/>
      <w:divBdr>
        <w:top w:val="none" w:sz="0" w:space="0" w:color="auto"/>
        <w:left w:val="none" w:sz="0" w:space="0" w:color="auto"/>
        <w:bottom w:val="none" w:sz="0" w:space="0" w:color="auto"/>
        <w:right w:val="none" w:sz="0" w:space="0" w:color="auto"/>
      </w:divBdr>
    </w:div>
    <w:div w:id="452290430">
      <w:bodyDiv w:val="1"/>
      <w:marLeft w:val="0"/>
      <w:marRight w:val="0"/>
      <w:marTop w:val="0"/>
      <w:marBottom w:val="0"/>
      <w:divBdr>
        <w:top w:val="none" w:sz="0" w:space="0" w:color="auto"/>
        <w:left w:val="none" w:sz="0" w:space="0" w:color="auto"/>
        <w:bottom w:val="none" w:sz="0" w:space="0" w:color="auto"/>
        <w:right w:val="none" w:sz="0" w:space="0" w:color="auto"/>
      </w:divBdr>
    </w:div>
    <w:div w:id="505949226">
      <w:bodyDiv w:val="1"/>
      <w:marLeft w:val="0"/>
      <w:marRight w:val="0"/>
      <w:marTop w:val="0"/>
      <w:marBottom w:val="0"/>
      <w:divBdr>
        <w:top w:val="none" w:sz="0" w:space="0" w:color="auto"/>
        <w:left w:val="none" w:sz="0" w:space="0" w:color="auto"/>
        <w:bottom w:val="none" w:sz="0" w:space="0" w:color="auto"/>
        <w:right w:val="none" w:sz="0" w:space="0" w:color="auto"/>
      </w:divBdr>
    </w:div>
    <w:div w:id="538978715">
      <w:bodyDiv w:val="1"/>
      <w:marLeft w:val="0"/>
      <w:marRight w:val="0"/>
      <w:marTop w:val="0"/>
      <w:marBottom w:val="0"/>
      <w:divBdr>
        <w:top w:val="none" w:sz="0" w:space="0" w:color="auto"/>
        <w:left w:val="none" w:sz="0" w:space="0" w:color="auto"/>
        <w:bottom w:val="none" w:sz="0" w:space="0" w:color="auto"/>
        <w:right w:val="none" w:sz="0" w:space="0" w:color="auto"/>
      </w:divBdr>
    </w:div>
    <w:div w:id="540552936">
      <w:bodyDiv w:val="1"/>
      <w:marLeft w:val="0"/>
      <w:marRight w:val="0"/>
      <w:marTop w:val="0"/>
      <w:marBottom w:val="0"/>
      <w:divBdr>
        <w:top w:val="none" w:sz="0" w:space="0" w:color="auto"/>
        <w:left w:val="none" w:sz="0" w:space="0" w:color="auto"/>
        <w:bottom w:val="none" w:sz="0" w:space="0" w:color="auto"/>
        <w:right w:val="none" w:sz="0" w:space="0" w:color="auto"/>
      </w:divBdr>
    </w:div>
    <w:div w:id="542329085">
      <w:bodyDiv w:val="1"/>
      <w:marLeft w:val="0"/>
      <w:marRight w:val="0"/>
      <w:marTop w:val="0"/>
      <w:marBottom w:val="0"/>
      <w:divBdr>
        <w:top w:val="none" w:sz="0" w:space="0" w:color="auto"/>
        <w:left w:val="none" w:sz="0" w:space="0" w:color="auto"/>
        <w:bottom w:val="none" w:sz="0" w:space="0" w:color="auto"/>
        <w:right w:val="none" w:sz="0" w:space="0" w:color="auto"/>
      </w:divBdr>
    </w:div>
    <w:div w:id="574779020">
      <w:bodyDiv w:val="1"/>
      <w:marLeft w:val="0"/>
      <w:marRight w:val="0"/>
      <w:marTop w:val="0"/>
      <w:marBottom w:val="0"/>
      <w:divBdr>
        <w:top w:val="none" w:sz="0" w:space="0" w:color="auto"/>
        <w:left w:val="none" w:sz="0" w:space="0" w:color="auto"/>
        <w:bottom w:val="none" w:sz="0" w:space="0" w:color="auto"/>
        <w:right w:val="none" w:sz="0" w:space="0" w:color="auto"/>
      </w:divBdr>
      <w:divsChild>
        <w:div w:id="1522084904">
          <w:marLeft w:val="0"/>
          <w:marRight w:val="0"/>
          <w:marTop w:val="0"/>
          <w:marBottom w:val="0"/>
          <w:divBdr>
            <w:top w:val="single" w:sz="2" w:space="0" w:color="auto"/>
            <w:left w:val="single" w:sz="2" w:space="0" w:color="auto"/>
            <w:bottom w:val="single" w:sz="2" w:space="0" w:color="auto"/>
            <w:right w:val="single" w:sz="2" w:space="0" w:color="auto"/>
          </w:divBdr>
          <w:divsChild>
            <w:div w:id="1861818282">
              <w:marLeft w:val="0"/>
              <w:marRight w:val="0"/>
              <w:marTop w:val="0"/>
              <w:marBottom w:val="0"/>
              <w:divBdr>
                <w:top w:val="single" w:sz="2" w:space="0" w:color="auto"/>
                <w:left w:val="single" w:sz="2" w:space="0" w:color="auto"/>
                <w:bottom w:val="single" w:sz="2" w:space="0" w:color="auto"/>
                <w:right w:val="single" w:sz="2" w:space="0" w:color="auto"/>
              </w:divBdr>
              <w:divsChild>
                <w:div w:id="932407">
                  <w:marLeft w:val="0"/>
                  <w:marRight w:val="0"/>
                  <w:marTop w:val="0"/>
                  <w:marBottom w:val="0"/>
                  <w:divBdr>
                    <w:top w:val="single" w:sz="2" w:space="24" w:color="auto"/>
                    <w:left w:val="single" w:sz="2" w:space="0" w:color="auto"/>
                    <w:bottom w:val="single" w:sz="2" w:space="0" w:color="auto"/>
                    <w:right w:val="single" w:sz="2" w:space="0" w:color="auto"/>
                  </w:divBdr>
                  <w:divsChild>
                    <w:div w:id="2025473996">
                      <w:marLeft w:val="0"/>
                      <w:marRight w:val="0"/>
                      <w:marTop w:val="0"/>
                      <w:marBottom w:val="0"/>
                      <w:divBdr>
                        <w:top w:val="single" w:sz="2" w:space="0" w:color="auto"/>
                        <w:left w:val="single" w:sz="2" w:space="0" w:color="auto"/>
                        <w:bottom w:val="single" w:sz="2" w:space="0" w:color="auto"/>
                        <w:right w:val="single" w:sz="2" w:space="0" w:color="auto"/>
                      </w:divBdr>
                      <w:divsChild>
                        <w:div w:id="711615528">
                          <w:marLeft w:val="0"/>
                          <w:marRight w:val="0"/>
                          <w:marTop w:val="0"/>
                          <w:marBottom w:val="0"/>
                          <w:divBdr>
                            <w:top w:val="single" w:sz="2" w:space="0" w:color="auto"/>
                            <w:left w:val="single" w:sz="2" w:space="0" w:color="auto"/>
                            <w:bottom w:val="single" w:sz="2" w:space="0" w:color="auto"/>
                            <w:right w:val="single" w:sz="2" w:space="0" w:color="auto"/>
                          </w:divBdr>
                          <w:divsChild>
                            <w:div w:id="1384062422">
                              <w:marLeft w:val="0"/>
                              <w:marRight w:val="0"/>
                              <w:marTop w:val="0"/>
                              <w:marBottom w:val="0"/>
                              <w:divBdr>
                                <w:top w:val="single" w:sz="2" w:space="0" w:color="auto"/>
                                <w:left w:val="single" w:sz="2" w:space="0" w:color="auto"/>
                                <w:bottom w:val="single" w:sz="2" w:space="0" w:color="auto"/>
                                <w:right w:val="single" w:sz="2" w:space="0" w:color="auto"/>
                              </w:divBdr>
                              <w:divsChild>
                                <w:div w:id="90249897">
                                  <w:marLeft w:val="0"/>
                                  <w:marRight w:val="0"/>
                                  <w:marTop w:val="0"/>
                                  <w:marBottom w:val="0"/>
                                  <w:divBdr>
                                    <w:top w:val="single" w:sz="2" w:space="0" w:color="auto"/>
                                    <w:left w:val="single" w:sz="2" w:space="0" w:color="auto"/>
                                    <w:bottom w:val="single" w:sz="2" w:space="0" w:color="auto"/>
                                    <w:right w:val="single" w:sz="2" w:space="0" w:color="auto"/>
                                  </w:divBdr>
                                  <w:divsChild>
                                    <w:div w:id="1585990575">
                                      <w:marLeft w:val="0"/>
                                      <w:marRight w:val="0"/>
                                      <w:marTop w:val="0"/>
                                      <w:marBottom w:val="0"/>
                                      <w:divBdr>
                                        <w:top w:val="single" w:sz="2" w:space="0" w:color="auto"/>
                                        <w:left w:val="single" w:sz="2" w:space="0" w:color="auto"/>
                                        <w:bottom w:val="single" w:sz="2" w:space="0" w:color="auto"/>
                                        <w:right w:val="single" w:sz="2" w:space="0" w:color="auto"/>
                                      </w:divBdr>
                                      <w:divsChild>
                                        <w:div w:id="1100879983">
                                          <w:marLeft w:val="0"/>
                                          <w:marRight w:val="0"/>
                                          <w:marTop w:val="0"/>
                                          <w:marBottom w:val="0"/>
                                          <w:divBdr>
                                            <w:top w:val="single" w:sz="2" w:space="0" w:color="auto"/>
                                            <w:left w:val="single" w:sz="2" w:space="0" w:color="auto"/>
                                            <w:bottom w:val="single" w:sz="2" w:space="0" w:color="auto"/>
                                            <w:right w:val="single" w:sz="2" w:space="0" w:color="auto"/>
                                          </w:divBdr>
                                          <w:divsChild>
                                            <w:div w:id="531384287">
                                              <w:marLeft w:val="0"/>
                                              <w:marRight w:val="0"/>
                                              <w:marTop w:val="0"/>
                                              <w:marBottom w:val="0"/>
                                              <w:divBdr>
                                                <w:top w:val="single" w:sz="2" w:space="0" w:color="auto"/>
                                                <w:left w:val="single" w:sz="2" w:space="0" w:color="auto"/>
                                                <w:bottom w:val="single" w:sz="2" w:space="0" w:color="auto"/>
                                                <w:right w:val="single" w:sz="2" w:space="0" w:color="auto"/>
                                              </w:divBdr>
                                              <w:divsChild>
                                                <w:div w:id="799223452">
                                                  <w:marLeft w:val="0"/>
                                                  <w:marRight w:val="0"/>
                                                  <w:marTop w:val="0"/>
                                                  <w:marBottom w:val="0"/>
                                                  <w:divBdr>
                                                    <w:top w:val="single" w:sz="2" w:space="0" w:color="auto"/>
                                                    <w:left w:val="single" w:sz="2" w:space="0" w:color="auto"/>
                                                    <w:bottom w:val="single" w:sz="2" w:space="0" w:color="auto"/>
                                                    <w:right w:val="single" w:sz="2" w:space="0" w:color="auto"/>
                                                  </w:divBdr>
                                                  <w:divsChild>
                                                    <w:div w:id="1826042441">
                                                      <w:marLeft w:val="0"/>
                                                      <w:marRight w:val="0"/>
                                                      <w:marTop w:val="0"/>
                                                      <w:marBottom w:val="0"/>
                                                      <w:divBdr>
                                                        <w:top w:val="single" w:sz="2" w:space="0" w:color="auto"/>
                                                        <w:left w:val="single" w:sz="2" w:space="0" w:color="auto"/>
                                                        <w:bottom w:val="single" w:sz="2" w:space="0" w:color="auto"/>
                                                        <w:right w:val="single" w:sz="2" w:space="0" w:color="auto"/>
                                                      </w:divBdr>
                                                      <w:divsChild>
                                                        <w:div w:id="745608376">
                                                          <w:marLeft w:val="0"/>
                                                          <w:marRight w:val="0"/>
                                                          <w:marTop w:val="0"/>
                                                          <w:marBottom w:val="0"/>
                                                          <w:divBdr>
                                                            <w:top w:val="single" w:sz="2" w:space="0" w:color="auto"/>
                                                            <w:left w:val="single" w:sz="2" w:space="0" w:color="auto"/>
                                                            <w:bottom w:val="single" w:sz="2" w:space="0" w:color="auto"/>
                                                            <w:right w:val="single" w:sz="2" w:space="0" w:color="auto"/>
                                                          </w:divBdr>
                                                          <w:divsChild>
                                                            <w:div w:id="992485866">
                                                              <w:marLeft w:val="0"/>
                                                              <w:marRight w:val="0"/>
                                                              <w:marTop w:val="0"/>
                                                              <w:marBottom w:val="0"/>
                                                              <w:divBdr>
                                                                <w:top w:val="single" w:sz="2" w:space="0" w:color="auto"/>
                                                                <w:left w:val="single" w:sz="2" w:space="0" w:color="auto"/>
                                                                <w:bottom w:val="single" w:sz="2" w:space="0" w:color="auto"/>
                                                                <w:right w:val="single" w:sz="2" w:space="0" w:color="auto"/>
                                                              </w:divBdr>
                                                              <w:divsChild>
                                                                <w:div w:id="104991202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638262635">
      <w:bodyDiv w:val="1"/>
      <w:marLeft w:val="0"/>
      <w:marRight w:val="0"/>
      <w:marTop w:val="0"/>
      <w:marBottom w:val="0"/>
      <w:divBdr>
        <w:top w:val="none" w:sz="0" w:space="0" w:color="auto"/>
        <w:left w:val="none" w:sz="0" w:space="0" w:color="auto"/>
        <w:bottom w:val="none" w:sz="0" w:space="0" w:color="auto"/>
        <w:right w:val="none" w:sz="0" w:space="0" w:color="auto"/>
      </w:divBdr>
    </w:div>
    <w:div w:id="641613783">
      <w:bodyDiv w:val="1"/>
      <w:marLeft w:val="0"/>
      <w:marRight w:val="0"/>
      <w:marTop w:val="0"/>
      <w:marBottom w:val="0"/>
      <w:divBdr>
        <w:top w:val="none" w:sz="0" w:space="0" w:color="auto"/>
        <w:left w:val="none" w:sz="0" w:space="0" w:color="auto"/>
        <w:bottom w:val="none" w:sz="0" w:space="0" w:color="auto"/>
        <w:right w:val="none" w:sz="0" w:space="0" w:color="auto"/>
      </w:divBdr>
    </w:div>
    <w:div w:id="834495244">
      <w:bodyDiv w:val="1"/>
      <w:marLeft w:val="0"/>
      <w:marRight w:val="0"/>
      <w:marTop w:val="0"/>
      <w:marBottom w:val="0"/>
      <w:divBdr>
        <w:top w:val="none" w:sz="0" w:space="0" w:color="auto"/>
        <w:left w:val="none" w:sz="0" w:space="0" w:color="auto"/>
        <w:bottom w:val="none" w:sz="0" w:space="0" w:color="auto"/>
        <w:right w:val="none" w:sz="0" w:space="0" w:color="auto"/>
      </w:divBdr>
    </w:div>
    <w:div w:id="856583614">
      <w:bodyDiv w:val="1"/>
      <w:marLeft w:val="0"/>
      <w:marRight w:val="0"/>
      <w:marTop w:val="0"/>
      <w:marBottom w:val="0"/>
      <w:divBdr>
        <w:top w:val="none" w:sz="0" w:space="0" w:color="auto"/>
        <w:left w:val="none" w:sz="0" w:space="0" w:color="auto"/>
        <w:bottom w:val="none" w:sz="0" w:space="0" w:color="auto"/>
        <w:right w:val="none" w:sz="0" w:space="0" w:color="auto"/>
      </w:divBdr>
    </w:div>
    <w:div w:id="936055656">
      <w:bodyDiv w:val="1"/>
      <w:marLeft w:val="0"/>
      <w:marRight w:val="0"/>
      <w:marTop w:val="0"/>
      <w:marBottom w:val="0"/>
      <w:divBdr>
        <w:top w:val="none" w:sz="0" w:space="0" w:color="auto"/>
        <w:left w:val="none" w:sz="0" w:space="0" w:color="auto"/>
        <w:bottom w:val="none" w:sz="0" w:space="0" w:color="auto"/>
        <w:right w:val="none" w:sz="0" w:space="0" w:color="auto"/>
      </w:divBdr>
    </w:div>
    <w:div w:id="1041975233">
      <w:bodyDiv w:val="1"/>
      <w:marLeft w:val="0"/>
      <w:marRight w:val="0"/>
      <w:marTop w:val="0"/>
      <w:marBottom w:val="0"/>
      <w:divBdr>
        <w:top w:val="none" w:sz="0" w:space="0" w:color="auto"/>
        <w:left w:val="none" w:sz="0" w:space="0" w:color="auto"/>
        <w:bottom w:val="none" w:sz="0" w:space="0" w:color="auto"/>
        <w:right w:val="none" w:sz="0" w:space="0" w:color="auto"/>
      </w:divBdr>
    </w:div>
    <w:div w:id="1094479742">
      <w:bodyDiv w:val="1"/>
      <w:marLeft w:val="0"/>
      <w:marRight w:val="0"/>
      <w:marTop w:val="0"/>
      <w:marBottom w:val="0"/>
      <w:divBdr>
        <w:top w:val="none" w:sz="0" w:space="0" w:color="auto"/>
        <w:left w:val="none" w:sz="0" w:space="0" w:color="auto"/>
        <w:bottom w:val="none" w:sz="0" w:space="0" w:color="auto"/>
        <w:right w:val="none" w:sz="0" w:space="0" w:color="auto"/>
      </w:divBdr>
    </w:div>
    <w:div w:id="1132745193">
      <w:bodyDiv w:val="1"/>
      <w:marLeft w:val="0"/>
      <w:marRight w:val="0"/>
      <w:marTop w:val="0"/>
      <w:marBottom w:val="0"/>
      <w:divBdr>
        <w:top w:val="none" w:sz="0" w:space="0" w:color="auto"/>
        <w:left w:val="none" w:sz="0" w:space="0" w:color="auto"/>
        <w:bottom w:val="none" w:sz="0" w:space="0" w:color="auto"/>
        <w:right w:val="none" w:sz="0" w:space="0" w:color="auto"/>
      </w:divBdr>
    </w:div>
    <w:div w:id="1187911130">
      <w:bodyDiv w:val="1"/>
      <w:marLeft w:val="0"/>
      <w:marRight w:val="0"/>
      <w:marTop w:val="0"/>
      <w:marBottom w:val="0"/>
      <w:divBdr>
        <w:top w:val="none" w:sz="0" w:space="0" w:color="auto"/>
        <w:left w:val="none" w:sz="0" w:space="0" w:color="auto"/>
        <w:bottom w:val="none" w:sz="0" w:space="0" w:color="auto"/>
        <w:right w:val="none" w:sz="0" w:space="0" w:color="auto"/>
      </w:divBdr>
    </w:div>
    <w:div w:id="1201673437">
      <w:bodyDiv w:val="1"/>
      <w:marLeft w:val="0"/>
      <w:marRight w:val="0"/>
      <w:marTop w:val="0"/>
      <w:marBottom w:val="0"/>
      <w:divBdr>
        <w:top w:val="none" w:sz="0" w:space="0" w:color="auto"/>
        <w:left w:val="none" w:sz="0" w:space="0" w:color="auto"/>
        <w:bottom w:val="none" w:sz="0" w:space="0" w:color="auto"/>
        <w:right w:val="none" w:sz="0" w:space="0" w:color="auto"/>
      </w:divBdr>
    </w:div>
    <w:div w:id="1230265334">
      <w:bodyDiv w:val="1"/>
      <w:marLeft w:val="0"/>
      <w:marRight w:val="0"/>
      <w:marTop w:val="0"/>
      <w:marBottom w:val="0"/>
      <w:divBdr>
        <w:top w:val="none" w:sz="0" w:space="0" w:color="auto"/>
        <w:left w:val="none" w:sz="0" w:space="0" w:color="auto"/>
        <w:bottom w:val="none" w:sz="0" w:space="0" w:color="auto"/>
        <w:right w:val="none" w:sz="0" w:space="0" w:color="auto"/>
      </w:divBdr>
    </w:div>
    <w:div w:id="1302419745">
      <w:bodyDiv w:val="1"/>
      <w:marLeft w:val="0"/>
      <w:marRight w:val="0"/>
      <w:marTop w:val="0"/>
      <w:marBottom w:val="0"/>
      <w:divBdr>
        <w:top w:val="none" w:sz="0" w:space="0" w:color="auto"/>
        <w:left w:val="none" w:sz="0" w:space="0" w:color="auto"/>
        <w:bottom w:val="none" w:sz="0" w:space="0" w:color="auto"/>
        <w:right w:val="none" w:sz="0" w:space="0" w:color="auto"/>
      </w:divBdr>
    </w:div>
    <w:div w:id="1331643062">
      <w:bodyDiv w:val="1"/>
      <w:marLeft w:val="0"/>
      <w:marRight w:val="0"/>
      <w:marTop w:val="0"/>
      <w:marBottom w:val="0"/>
      <w:divBdr>
        <w:top w:val="none" w:sz="0" w:space="0" w:color="auto"/>
        <w:left w:val="none" w:sz="0" w:space="0" w:color="auto"/>
        <w:bottom w:val="none" w:sz="0" w:space="0" w:color="auto"/>
        <w:right w:val="none" w:sz="0" w:space="0" w:color="auto"/>
      </w:divBdr>
    </w:div>
    <w:div w:id="1391809076">
      <w:bodyDiv w:val="1"/>
      <w:marLeft w:val="0"/>
      <w:marRight w:val="0"/>
      <w:marTop w:val="0"/>
      <w:marBottom w:val="0"/>
      <w:divBdr>
        <w:top w:val="none" w:sz="0" w:space="0" w:color="auto"/>
        <w:left w:val="none" w:sz="0" w:space="0" w:color="auto"/>
        <w:bottom w:val="none" w:sz="0" w:space="0" w:color="auto"/>
        <w:right w:val="none" w:sz="0" w:space="0" w:color="auto"/>
      </w:divBdr>
    </w:div>
    <w:div w:id="1439372236">
      <w:bodyDiv w:val="1"/>
      <w:marLeft w:val="0"/>
      <w:marRight w:val="0"/>
      <w:marTop w:val="0"/>
      <w:marBottom w:val="0"/>
      <w:divBdr>
        <w:top w:val="none" w:sz="0" w:space="0" w:color="auto"/>
        <w:left w:val="none" w:sz="0" w:space="0" w:color="auto"/>
        <w:bottom w:val="none" w:sz="0" w:space="0" w:color="auto"/>
        <w:right w:val="none" w:sz="0" w:space="0" w:color="auto"/>
      </w:divBdr>
    </w:div>
    <w:div w:id="1483498014">
      <w:bodyDiv w:val="1"/>
      <w:marLeft w:val="0"/>
      <w:marRight w:val="0"/>
      <w:marTop w:val="0"/>
      <w:marBottom w:val="0"/>
      <w:divBdr>
        <w:top w:val="none" w:sz="0" w:space="0" w:color="auto"/>
        <w:left w:val="none" w:sz="0" w:space="0" w:color="auto"/>
        <w:bottom w:val="none" w:sz="0" w:space="0" w:color="auto"/>
        <w:right w:val="none" w:sz="0" w:space="0" w:color="auto"/>
      </w:divBdr>
    </w:div>
    <w:div w:id="1522822079">
      <w:bodyDiv w:val="1"/>
      <w:marLeft w:val="0"/>
      <w:marRight w:val="0"/>
      <w:marTop w:val="0"/>
      <w:marBottom w:val="0"/>
      <w:divBdr>
        <w:top w:val="none" w:sz="0" w:space="0" w:color="auto"/>
        <w:left w:val="none" w:sz="0" w:space="0" w:color="auto"/>
        <w:bottom w:val="none" w:sz="0" w:space="0" w:color="auto"/>
        <w:right w:val="none" w:sz="0" w:space="0" w:color="auto"/>
      </w:divBdr>
      <w:divsChild>
        <w:div w:id="373048083">
          <w:marLeft w:val="0"/>
          <w:marRight w:val="0"/>
          <w:marTop w:val="0"/>
          <w:marBottom w:val="0"/>
          <w:divBdr>
            <w:top w:val="none" w:sz="0" w:space="0" w:color="auto"/>
            <w:left w:val="none" w:sz="0" w:space="0" w:color="auto"/>
            <w:bottom w:val="none" w:sz="0" w:space="0" w:color="auto"/>
            <w:right w:val="none" w:sz="0" w:space="0" w:color="auto"/>
          </w:divBdr>
        </w:div>
        <w:div w:id="1585528018">
          <w:marLeft w:val="0"/>
          <w:marRight w:val="0"/>
          <w:marTop w:val="0"/>
          <w:marBottom w:val="0"/>
          <w:divBdr>
            <w:top w:val="none" w:sz="0" w:space="0" w:color="auto"/>
            <w:left w:val="none" w:sz="0" w:space="0" w:color="auto"/>
            <w:bottom w:val="none" w:sz="0" w:space="0" w:color="auto"/>
            <w:right w:val="none" w:sz="0" w:space="0" w:color="auto"/>
          </w:divBdr>
        </w:div>
      </w:divsChild>
    </w:div>
    <w:div w:id="1543055906">
      <w:bodyDiv w:val="1"/>
      <w:marLeft w:val="0"/>
      <w:marRight w:val="0"/>
      <w:marTop w:val="0"/>
      <w:marBottom w:val="0"/>
      <w:divBdr>
        <w:top w:val="none" w:sz="0" w:space="0" w:color="auto"/>
        <w:left w:val="none" w:sz="0" w:space="0" w:color="auto"/>
        <w:bottom w:val="none" w:sz="0" w:space="0" w:color="auto"/>
        <w:right w:val="none" w:sz="0" w:space="0" w:color="auto"/>
      </w:divBdr>
    </w:div>
    <w:div w:id="1765027402">
      <w:bodyDiv w:val="1"/>
      <w:marLeft w:val="0"/>
      <w:marRight w:val="0"/>
      <w:marTop w:val="0"/>
      <w:marBottom w:val="0"/>
      <w:divBdr>
        <w:top w:val="none" w:sz="0" w:space="0" w:color="auto"/>
        <w:left w:val="none" w:sz="0" w:space="0" w:color="auto"/>
        <w:bottom w:val="none" w:sz="0" w:space="0" w:color="auto"/>
        <w:right w:val="none" w:sz="0" w:space="0" w:color="auto"/>
      </w:divBdr>
    </w:div>
    <w:div w:id="1774665398">
      <w:bodyDiv w:val="1"/>
      <w:marLeft w:val="0"/>
      <w:marRight w:val="0"/>
      <w:marTop w:val="0"/>
      <w:marBottom w:val="0"/>
      <w:divBdr>
        <w:top w:val="none" w:sz="0" w:space="0" w:color="auto"/>
        <w:left w:val="none" w:sz="0" w:space="0" w:color="auto"/>
        <w:bottom w:val="none" w:sz="0" w:space="0" w:color="auto"/>
        <w:right w:val="none" w:sz="0" w:space="0" w:color="auto"/>
      </w:divBdr>
      <w:divsChild>
        <w:div w:id="1828640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3740574">
      <w:bodyDiv w:val="1"/>
      <w:marLeft w:val="0"/>
      <w:marRight w:val="0"/>
      <w:marTop w:val="0"/>
      <w:marBottom w:val="0"/>
      <w:divBdr>
        <w:top w:val="none" w:sz="0" w:space="0" w:color="auto"/>
        <w:left w:val="none" w:sz="0" w:space="0" w:color="auto"/>
        <w:bottom w:val="none" w:sz="0" w:space="0" w:color="auto"/>
        <w:right w:val="none" w:sz="0" w:space="0" w:color="auto"/>
      </w:divBdr>
    </w:div>
    <w:div w:id="1887719715">
      <w:bodyDiv w:val="1"/>
      <w:marLeft w:val="0"/>
      <w:marRight w:val="0"/>
      <w:marTop w:val="0"/>
      <w:marBottom w:val="0"/>
      <w:divBdr>
        <w:top w:val="none" w:sz="0" w:space="0" w:color="auto"/>
        <w:left w:val="none" w:sz="0" w:space="0" w:color="auto"/>
        <w:bottom w:val="none" w:sz="0" w:space="0" w:color="auto"/>
        <w:right w:val="none" w:sz="0" w:space="0" w:color="auto"/>
      </w:divBdr>
    </w:div>
    <w:div w:id="1904291084">
      <w:bodyDiv w:val="1"/>
      <w:marLeft w:val="0"/>
      <w:marRight w:val="0"/>
      <w:marTop w:val="0"/>
      <w:marBottom w:val="0"/>
      <w:divBdr>
        <w:top w:val="none" w:sz="0" w:space="0" w:color="auto"/>
        <w:left w:val="none" w:sz="0" w:space="0" w:color="auto"/>
        <w:bottom w:val="none" w:sz="0" w:space="0" w:color="auto"/>
        <w:right w:val="none" w:sz="0" w:space="0" w:color="auto"/>
      </w:divBdr>
    </w:div>
    <w:div w:id="1916624992">
      <w:bodyDiv w:val="1"/>
      <w:marLeft w:val="0"/>
      <w:marRight w:val="0"/>
      <w:marTop w:val="0"/>
      <w:marBottom w:val="0"/>
      <w:divBdr>
        <w:top w:val="none" w:sz="0" w:space="0" w:color="auto"/>
        <w:left w:val="none" w:sz="0" w:space="0" w:color="auto"/>
        <w:bottom w:val="none" w:sz="0" w:space="0" w:color="auto"/>
        <w:right w:val="none" w:sz="0" w:space="0" w:color="auto"/>
      </w:divBdr>
    </w:div>
    <w:div w:id="1950501833">
      <w:bodyDiv w:val="1"/>
      <w:marLeft w:val="0"/>
      <w:marRight w:val="0"/>
      <w:marTop w:val="0"/>
      <w:marBottom w:val="0"/>
      <w:divBdr>
        <w:top w:val="none" w:sz="0" w:space="0" w:color="auto"/>
        <w:left w:val="none" w:sz="0" w:space="0" w:color="auto"/>
        <w:bottom w:val="none" w:sz="0" w:space="0" w:color="auto"/>
        <w:right w:val="none" w:sz="0" w:space="0" w:color="auto"/>
      </w:divBdr>
      <w:divsChild>
        <w:div w:id="1940485525">
          <w:marLeft w:val="0"/>
          <w:marRight w:val="0"/>
          <w:marTop w:val="0"/>
          <w:marBottom w:val="0"/>
          <w:divBdr>
            <w:top w:val="single" w:sz="2" w:space="0" w:color="auto"/>
            <w:left w:val="single" w:sz="2" w:space="0" w:color="auto"/>
            <w:bottom w:val="single" w:sz="2" w:space="0" w:color="auto"/>
            <w:right w:val="single" w:sz="2" w:space="0" w:color="auto"/>
          </w:divBdr>
          <w:divsChild>
            <w:div w:id="871266836">
              <w:marLeft w:val="0"/>
              <w:marRight w:val="0"/>
              <w:marTop w:val="0"/>
              <w:marBottom w:val="0"/>
              <w:divBdr>
                <w:top w:val="single" w:sz="2" w:space="0" w:color="auto"/>
                <w:left w:val="single" w:sz="2" w:space="0" w:color="auto"/>
                <w:bottom w:val="single" w:sz="2" w:space="0" w:color="auto"/>
                <w:right w:val="single" w:sz="2" w:space="0" w:color="auto"/>
              </w:divBdr>
              <w:divsChild>
                <w:div w:id="935602417">
                  <w:marLeft w:val="0"/>
                  <w:marRight w:val="0"/>
                  <w:marTop w:val="0"/>
                  <w:marBottom w:val="0"/>
                  <w:divBdr>
                    <w:top w:val="single" w:sz="2" w:space="24" w:color="auto"/>
                    <w:left w:val="single" w:sz="2" w:space="0" w:color="auto"/>
                    <w:bottom w:val="single" w:sz="2" w:space="0" w:color="auto"/>
                    <w:right w:val="single" w:sz="2" w:space="0" w:color="auto"/>
                  </w:divBdr>
                  <w:divsChild>
                    <w:div w:id="584192449">
                      <w:marLeft w:val="0"/>
                      <w:marRight w:val="0"/>
                      <w:marTop w:val="0"/>
                      <w:marBottom w:val="0"/>
                      <w:divBdr>
                        <w:top w:val="single" w:sz="2" w:space="0" w:color="auto"/>
                        <w:left w:val="single" w:sz="2" w:space="0" w:color="auto"/>
                        <w:bottom w:val="single" w:sz="2" w:space="0" w:color="auto"/>
                        <w:right w:val="single" w:sz="2" w:space="0" w:color="auto"/>
                      </w:divBdr>
                      <w:divsChild>
                        <w:div w:id="1214923528">
                          <w:marLeft w:val="0"/>
                          <w:marRight w:val="0"/>
                          <w:marTop w:val="0"/>
                          <w:marBottom w:val="0"/>
                          <w:divBdr>
                            <w:top w:val="single" w:sz="2" w:space="0" w:color="auto"/>
                            <w:left w:val="single" w:sz="2" w:space="0" w:color="auto"/>
                            <w:bottom w:val="single" w:sz="2" w:space="0" w:color="auto"/>
                            <w:right w:val="single" w:sz="2" w:space="0" w:color="auto"/>
                          </w:divBdr>
                          <w:divsChild>
                            <w:div w:id="407070479">
                              <w:marLeft w:val="0"/>
                              <w:marRight w:val="0"/>
                              <w:marTop w:val="0"/>
                              <w:marBottom w:val="0"/>
                              <w:divBdr>
                                <w:top w:val="single" w:sz="2" w:space="0" w:color="auto"/>
                                <w:left w:val="single" w:sz="2" w:space="0" w:color="auto"/>
                                <w:bottom w:val="single" w:sz="2" w:space="0" w:color="auto"/>
                                <w:right w:val="single" w:sz="2" w:space="0" w:color="auto"/>
                              </w:divBdr>
                              <w:divsChild>
                                <w:div w:id="481241915">
                                  <w:marLeft w:val="0"/>
                                  <w:marRight w:val="0"/>
                                  <w:marTop w:val="0"/>
                                  <w:marBottom w:val="0"/>
                                  <w:divBdr>
                                    <w:top w:val="single" w:sz="2" w:space="0" w:color="auto"/>
                                    <w:left w:val="single" w:sz="2" w:space="0" w:color="auto"/>
                                    <w:bottom w:val="single" w:sz="2" w:space="0" w:color="auto"/>
                                    <w:right w:val="single" w:sz="2" w:space="0" w:color="auto"/>
                                  </w:divBdr>
                                  <w:divsChild>
                                    <w:div w:id="526335334">
                                      <w:marLeft w:val="0"/>
                                      <w:marRight w:val="0"/>
                                      <w:marTop w:val="0"/>
                                      <w:marBottom w:val="0"/>
                                      <w:divBdr>
                                        <w:top w:val="single" w:sz="2" w:space="0" w:color="auto"/>
                                        <w:left w:val="single" w:sz="2" w:space="0" w:color="auto"/>
                                        <w:bottom w:val="single" w:sz="2" w:space="0" w:color="auto"/>
                                        <w:right w:val="single" w:sz="2" w:space="0" w:color="auto"/>
                                      </w:divBdr>
                                      <w:divsChild>
                                        <w:div w:id="1072892542">
                                          <w:marLeft w:val="0"/>
                                          <w:marRight w:val="0"/>
                                          <w:marTop w:val="0"/>
                                          <w:marBottom w:val="0"/>
                                          <w:divBdr>
                                            <w:top w:val="single" w:sz="2" w:space="0" w:color="auto"/>
                                            <w:left w:val="single" w:sz="2" w:space="0" w:color="auto"/>
                                            <w:bottom w:val="single" w:sz="2" w:space="0" w:color="auto"/>
                                            <w:right w:val="single" w:sz="2" w:space="0" w:color="auto"/>
                                          </w:divBdr>
                                          <w:divsChild>
                                            <w:div w:id="797181367">
                                              <w:marLeft w:val="0"/>
                                              <w:marRight w:val="0"/>
                                              <w:marTop w:val="0"/>
                                              <w:marBottom w:val="0"/>
                                              <w:divBdr>
                                                <w:top w:val="single" w:sz="2" w:space="0" w:color="auto"/>
                                                <w:left w:val="single" w:sz="2" w:space="0" w:color="auto"/>
                                                <w:bottom w:val="single" w:sz="2" w:space="0" w:color="auto"/>
                                                <w:right w:val="single" w:sz="2" w:space="0" w:color="auto"/>
                                              </w:divBdr>
                                              <w:divsChild>
                                                <w:div w:id="2039352916">
                                                  <w:marLeft w:val="0"/>
                                                  <w:marRight w:val="0"/>
                                                  <w:marTop w:val="0"/>
                                                  <w:marBottom w:val="0"/>
                                                  <w:divBdr>
                                                    <w:top w:val="single" w:sz="2" w:space="0" w:color="auto"/>
                                                    <w:left w:val="single" w:sz="2" w:space="0" w:color="auto"/>
                                                    <w:bottom w:val="single" w:sz="2" w:space="0" w:color="auto"/>
                                                    <w:right w:val="single" w:sz="2" w:space="0" w:color="auto"/>
                                                  </w:divBdr>
                                                  <w:divsChild>
                                                    <w:div w:id="66077737">
                                                      <w:marLeft w:val="0"/>
                                                      <w:marRight w:val="0"/>
                                                      <w:marTop w:val="0"/>
                                                      <w:marBottom w:val="0"/>
                                                      <w:divBdr>
                                                        <w:top w:val="single" w:sz="2" w:space="0" w:color="auto"/>
                                                        <w:left w:val="single" w:sz="2" w:space="0" w:color="auto"/>
                                                        <w:bottom w:val="single" w:sz="2" w:space="0" w:color="auto"/>
                                                        <w:right w:val="single" w:sz="2" w:space="0" w:color="auto"/>
                                                      </w:divBdr>
                                                      <w:divsChild>
                                                        <w:div w:id="1847789121">
                                                          <w:marLeft w:val="0"/>
                                                          <w:marRight w:val="0"/>
                                                          <w:marTop w:val="0"/>
                                                          <w:marBottom w:val="0"/>
                                                          <w:divBdr>
                                                            <w:top w:val="single" w:sz="2" w:space="0" w:color="auto"/>
                                                            <w:left w:val="single" w:sz="2" w:space="0" w:color="auto"/>
                                                            <w:bottom w:val="single" w:sz="2" w:space="0" w:color="auto"/>
                                                            <w:right w:val="single" w:sz="2" w:space="0" w:color="auto"/>
                                                          </w:divBdr>
                                                          <w:divsChild>
                                                            <w:div w:id="465321954">
                                                              <w:marLeft w:val="0"/>
                                                              <w:marRight w:val="0"/>
                                                              <w:marTop w:val="0"/>
                                                              <w:marBottom w:val="0"/>
                                                              <w:divBdr>
                                                                <w:top w:val="single" w:sz="2" w:space="0" w:color="auto"/>
                                                                <w:left w:val="single" w:sz="2" w:space="0" w:color="auto"/>
                                                                <w:bottom w:val="single" w:sz="2" w:space="0" w:color="auto"/>
                                                                <w:right w:val="single" w:sz="2" w:space="0" w:color="auto"/>
                                                              </w:divBdr>
                                                              <w:divsChild>
                                                                <w:div w:id="130731514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964574197">
      <w:bodyDiv w:val="1"/>
      <w:marLeft w:val="0"/>
      <w:marRight w:val="0"/>
      <w:marTop w:val="0"/>
      <w:marBottom w:val="0"/>
      <w:divBdr>
        <w:top w:val="none" w:sz="0" w:space="0" w:color="auto"/>
        <w:left w:val="none" w:sz="0" w:space="0" w:color="auto"/>
        <w:bottom w:val="none" w:sz="0" w:space="0" w:color="auto"/>
        <w:right w:val="none" w:sz="0" w:space="0" w:color="auto"/>
      </w:divBdr>
    </w:div>
    <w:div w:id="21102695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yperlink" Target="https://blog.itnavi.com.vn/emberjs-framework-javascript-duoc-quan-tam-trong-nam-2020/" TargetMode="External"/><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1.jp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blog.itnavi.com.vn/css-la-gi/" TargetMode="External"/><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3.jpg"/><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9.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2.jpg"/><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D:\final-test-web-design-huynhanhquocbao20-rgb\assets\thesis\template_thesi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C0A40102-D2FD-42E9-9EDF-3AE3C24700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template_thesis</Template>
  <TotalTime>246</TotalTime>
  <Pages>34</Pages>
  <Words>5588</Words>
  <Characters>31852</Characters>
  <Application>Microsoft Office Word</Application>
  <DocSecurity>0</DocSecurity>
  <Lines>265</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Huỳnh Mộng</dc:creator>
  <cp:keywords/>
  <dc:description/>
  <cp:lastModifiedBy>Huỳnh Mộng</cp:lastModifiedBy>
  <cp:revision>1</cp:revision>
  <dcterms:created xsi:type="dcterms:W3CDTF">2026-07-15T03:21:00Z</dcterms:created>
  <dcterms:modified xsi:type="dcterms:W3CDTF">2026-07-15T07:43:00Z</dcterms:modified>
</cp:coreProperties>
</file>